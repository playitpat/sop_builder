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86292" w14:textId="77777777" w:rsidR="00A96713" w:rsidRPr="00D644B8" w:rsidRDefault="00A96713" w:rsidP="002A5ADE">
      <w:pPr>
        <w:pStyle w:val="TiitreSection"/>
        <w:rPr>
          <w:bCs/>
          <w:noProof w:val="0"/>
          <w:lang w:val="en-US"/>
        </w:rPr>
      </w:pPr>
      <w:r w:rsidRPr="00D644B8">
        <w:rPr>
          <w:noProof w:val="0"/>
          <w:lang w:val="en-US"/>
        </w:rPr>
        <w:t>Document Control</w:t>
      </w:r>
    </w:p>
    <w:tbl>
      <w:tblPr>
        <w:tblStyle w:val="OneQMStable"/>
        <w:tblW w:w="0" w:type="auto"/>
        <w:tblLook w:val="04A0" w:firstRow="1" w:lastRow="0" w:firstColumn="1" w:lastColumn="0" w:noHBand="0" w:noVBand="1"/>
      </w:tblPr>
      <w:tblGrid>
        <w:gridCol w:w="5245"/>
        <w:gridCol w:w="2268"/>
        <w:gridCol w:w="2341"/>
      </w:tblGrid>
      <w:tr w:rsidR="00A96713" w:rsidRPr="00D644B8" w14:paraId="25C5665E" w14:textId="77777777" w:rsidTr="007E0C44">
        <w:tc>
          <w:tcPr>
            <w:tcW w:w="5245" w:type="dxa"/>
          </w:tcPr>
          <w:p w14:paraId="6D0A2DAB" w14:textId="69B876C0" w:rsidR="00A96713" w:rsidRPr="00D644B8" w:rsidRDefault="00A96713" w:rsidP="00A72833">
            <w:pPr>
              <w:pStyle w:val="Heading4"/>
              <w:rPr>
                <w:sz w:val="22"/>
                <w:lang w:val="en-US"/>
              </w:rPr>
            </w:pPr>
            <w:bookmarkStart w:id="0" w:name="_Hlk145604626"/>
            <w:r w:rsidRPr="00D644B8">
              <w:rPr>
                <w:sz w:val="22"/>
                <w:lang w:val="en-US"/>
              </w:rPr>
              <w:t xml:space="preserve">Name &amp; Function </w:t>
            </w:r>
          </w:p>
        </w:tc>
        <w:tc>
          <w:tcPr>
            <w:tcW w:w="2268" w:type="dxa"/>
          </w:tcPr>
          <w:p w14:paraId="3A86EF82" w14:textId="77777777" w:rsidR="00A96713" w:rsidRPr="00D644B8" w:rsidRDefault="00A96713" w:rsidP="00A72833">
            <w:pPr>
              <w:pStyle w:val="Heading4"/>
              <w:rPr>
                <w:sz w:val="22"/>
                <w:lang w:val="en-US"/>
              </w:rPr>
            </w:pPr>
            <w:r w:rsidRPr="00D644B8">
              <w:rPr>
                <w:sz w:val="22"/>
                <w:lang w:val="en-US"/>
              </w:rPr>
              <w:t>Signature</w:t>
            </w:r>
          </w:p>
        </w:tc>
        <w:tc>
          <w:tcPr>
            <w:tcW w:w="2341" w:type="dxa"/>
          </w:tcPr>
          <w:p w14:paraId="659F27C4" w14:textId="77777777" w:rsidR="00A96713" w:rsidRPr="00D644B8" w:rsidRDefault="00A96713" w:rsidP="00A72833">
            <w:pPr>
              <w:pStyle w:val="Heading4"/>
              <w:rPr>
                <w:sz w:val="22"/>
                <w:lang w:val="en-US"/>
              </w:rPr>
            </w:pPr>
            <w:r w:rsidRPr="00D644B8">
              <w:rPr>
                <w:sz w:val="22"/>
                <w:lang w:val="en-US"/>
              </w:rPr>
              <w:t>Date</w:t>
            </w:r>
          </w:p>
        </w:tc>
      </w:tr>
      <w:tr w:rsidR="00A96713" w:rsidRPr="00D644B8" w14:paraId="5970A128" w14:textId="77777777" w:rsidTr="007E0C44">
        <w:tc>
          <w:tcPr>
            <w:tcW w:w="5245" w:type="dxa"/>
          </w:tcPr>
          <w:p w14:paraId="20F4E7A9" w14:textId="77777777" w:rsidR="00A96713" w:rsidRPr="00D644B8" w:rsidRDefault="00A96713" w:rsidP="0013509C">
            <w:pPr>
              <w:pStyle w:val="Tabelbody"/>
            </w:pPr>
            <w:r w:rsidRPr="00D644B8">
              <w:t>Written by:</w:t>
            </w:r>
          </w:p>
          <w:p w14:paraId="6E680B1E" w14:textId="2A859992" w:rsidR="00A96713" w:rsidRPr="00D644B8" w:rsidRDefault="00A96713" w:rsidP="0013509C">
            <w:pPr>
              <w:pStyle w:val="Tabelbody"/>
            </w:pPr>
            <w:r w:rsidRPr="00D644B8">
              <w:t>N</w:t>
            </w:r>
            <w:r w:rsidR="00853BC2" w:rsidRPr="00D644B8">
              <w:t>AME</w:t>
            </w:r>
            <w:r w:rsidRPr="00D644B8">
              <w:t>, function title</w:t>
            </w:r>
            <w:r w:rsidR="00E37FA4">
              <w:rPr>
                <w:rFonts w:eastAsia="SimSun" w:hint="eastAsia"/>
                <w:lang w:eastAsia="zh-CN"/>
              </w:rPr>
              <w:t xml:space="preserve"> </w:t>
            </w:r>
            <w:r w:rsidR="00E37FA4" w:rsidRPr="00547E70">
              <w:rPr>
                <w:rStyle w:val="InstrucivetextChar"/>
                <w:rFonts w:eastAsia="SimSun"/>
                <w:sz w:val="20"/>
                <w:szCs w:val="22"/>
              </w:rPr>
              <w:t xml:space="preserve">(act as </w:t>
            </w:r>
            <w:r w:rsidR="00E37FA4" w:rsidRPr="00547E70">
              <w:rPr>
                <w:rStyle w:val="InstrucivetextChar"/>
                <w:rFonts w:eastAsia="SimSun"/>
                <w:i/>
                <w:iCs/>
                <w:sz w:val="20"/>
                <w:szCs w:val="22"/>
              </w:rPr>
              <w:t>SOP author</w:t>
            </w:r>
            <w:r w:rsidR="00DC0C7C">
              <w:rPr>
                <w:rStyle w:val="InstrucivetextChar"/>
                <w:rFonts w:eastAsia="SimSun"/>
                <w:i/>
                <w:iCs/>
                <w:sz w:val="20"/>
                <w:szCs w:val="22"/>
              </w:rPr>
              <w:t>/</w:t>
            </w:r>
            <w:r w:rsidR="00DC0C7C">
              <w:rPr>
                <w:rStyle w:val="InstrucivetextChar"/>
                <w:rFonts w:eastAsia="SimSun"/>
                <w:i/>
                <w:iCs/>
                <w:szCs w:val="22"/>
              </w:rPr>
              <w:t>SPOC</w:t>
            </w:r>
            <w:r w:rsidR="00E37FA4" w:rsidRPr="00547E70">
              <w:rPr>
                <w:rStyle w:val="InstrucivetextChar"/>
                <w:rFonts w:eastAsia="SimSun"/>
                <w:sz w:val="20"/>
                <w:szCs w:val="22"/>
              </w:rPr>
              <w:t>)</w:t>
            </w:r>
          </w:p>
        </w:tc>
        <w:sdt>
          <w:sdtPr>
            <w:alias w:val="WriterName"/>
            <w:tag w:val="WriterName"/>
            <w:id w:val="1832096775"/>
            <w:placeholder>
              <w:docPart w:val="E67C9C8BECB346A5B625A2617B60998A"/>
            </w:placeholder>
            <w:showingPlcHdr/>
            <w:text/>
          </w:sdtPr>
          <w:sdtContent>
            <w:tc>
              <w:tcPr>
                <w:tcW w:w="2268" w:type="dxa"/>
              </w:tcPr>
              <w:p w14:paraId="287F7E1A" w14:textId="196B8A89" w:rsidR="00A96713" w:rsidRPr="00D644B8" w:rsidRDefault="00B363F3" w:rsidP="0013509C">
                <w:pPr>
                  <w:pStyle w:val="Tabelbody"/>
                </w:pPr>
                <w:r w:rsidRPr="002219EA">
                  <w:rPr>
                    <w:rStyle w:val="PlaceholderText"/>
                    <w:rFonts w:eastAsia="SimSun"/>
                  </w:rPr>
                  <w:t>Click or tap here to enter text.</w:t>
                </w:r>
              </w:p>
            </w:tc>
          </w:sdtContent>
        </w:sdt>
        <w:sdt>
          <w:sdtPr>
            <w:alias w:val="WrittenDate"/>
            <w:tag w:val="WrittenDate"/>
            <w:id w:val="-2005892416"/>
            <w:placeholder>
              <w:docPart w:val="1587F7B16AA04D33AA68EA595BE3B4A1"/>
            </w:placeholder>
            <w:showingPlcHdr/>
            <w:text/>
          </w:sdtPr>
          <w:sdtContent>
            <w:tc>
              <w:tcPr>
                <w:tcW w:w="2341" w:type="dxa"/>
              </w:tcPr>
              <w:p w14:paraId="3E157D31" w14:textId="275277CC" w:rsidR="00A96713" w:rsidRPr="00D644B8" w:rsidRDefault="00B363F3" w:rsidP="0013509C">
                <w:pPr>
                  <w:pStyle w:val="Tabelbody"/>
                </w:pPr>
                <w:r w:rsidRPr="002219EA">
                  <w:rPr>
                    <w:rStyle w:val="PlaceholderText"/>
                    <w:rFonts w:eastAsia="SimSun"/>
                  </w:rPr>
                  <w:t>Click or tap here to enter text.</w:t>
                </w:r>
              </w:p>
            </w:tc>
          </w:sdtContent>
        </w:sdt>
      </w:tr>
      <w:tr w:rsidR="00A96713" w:rsidRPr="00D644B8" w14:paraId="36644BB2" w14:textId="77777777" w:rsidTr="007E0C44">
        <w:tc>
          <w:tcPr>
            <w:tcW w:w="5245" w:type="dxa"/>
          </w:tcPr>
          <w:p w14:paraId="50E36BFF" w14:textId="77777777" w:rsidR="00A96713" w:rsidRPr="00D644B8" w:rsidRDefault="00A96713" w:rsidP="0013509C">
            <w:pPr>
              <w:pStyle w:val="Tabelbody"/>
            </w:pPr>
            <w:r w:rsidRPr="00D644B8">
              <w:t>Validated for regulatory compliance by:</w:t>
            </w:r>
          </w:p>
          <w:p w14:paraId="3FB30821" w14:textId="46CA045F" w:rsidR="00A96713" w:rsidRPr="00547E70" w:rsidRDefault="00A96713" w:rsidP="0013509C">
            <w:pPr>
              <w:pStyle w:val="Tabelbody"/>
              <w:rPr>
                <w:rFonts w:eastAsia="SimSun"/>
                <w:lang w:eastAsia="zh-CN"/>
              </w:rPr>
            </w:pPr>
            <w:r w:rsidRPr="00D644B8">
              <w:t>N</w:t>
            </w:r>
            <w:r w:rsidR="00853BC2" w:rsidRPr="00D644B8">
              <w:t>AME</w:t>
            </w:r>
            <w:r w:rsidRPr="00D644B8">
              <w:t xml:space="preserve">, function title </w:t>
            </w:r>
            <w:r w:rsidR="00E37FA4" w:rsidRPr="00547E70">
              <w:rPr>
                <w:rStyle w:val="InstrucivetextChar"/>
                <w:rFonts w:eastAsia="SimSun"/>
                <w:sz w:val="20"/>
                <w:szCs w:val="22"/>
              </w:rPr>
              <w:t>(act as</w:t>
            </w:r>
            <w:r w:rsidR="00DC0C7C">
              <w:rPr>
                <w:rStyle w:val="InstrucivetextChar"/>
                <w:rFonts w:eastAsia="SimSun"/>
                <w:sz w:val="20"/>
                <w:szCs w:val="22"/>
              </w:rPr>
              <w:t xml:space="preserve"> </w:t>
            </w:r>
            <w:r w:rsidR="00E37FA4" w:rsidRPr="00547E70">
              <w:rPr>
                <w:rStyle w:val="InstrucivetextChar"/>
                <w:rFonts w:eastAsia="SimSun"/>
                <w:i/>
                <w:iCs/>
                <w:sz w:val="20"/>
                <w:szCs w:val="22"/>
              </w:rPr>
              <w:t xml:space="preserve">Quality </w:t>
            </w:r>
            <w:r w:rsidR="00DC0C7C">
              <w:rPr>
                <w:rStyle w:val="InstrucivetextChar"/>
                <w:rFonts w:eastAsia="SimSun"/>
                <w:i/>
                <w:iCs/>
                <w:sz w:val="20"/>
                <w:szCs w:val="22"/>
              </w:rPr>
              <w:t>SPOC</w:t>
            </w:r>
            <w:r w:rsidR="00E37FA4" w:rsidRPr="00547E70">
              <w:rPr>
                <w:rStyle w:val="InstrucivetextChar"/>
                <w:rFonts w:eastAsia="SimSun"/>
                <w:sz w:val="20"/>
                <w:szCs w:val="22"/>
              </w:rPr>
              <w:t>)</w:t>
            </w:r>
          </w:p>
        </w:tc>
        <w:sdt>
          <w:sdtPr>
            <w:alias w:val="ValidatorName"/>
            <w:tag w:val="ValidatorName"/>
            <w:id w:val="1319998222"/>
            <w:placeholder>
              <w:docPart w:val="E87F0B0A0409436AB33A22E9E8B5E2E6"/>
            </w:placeholder>
            <w:showingPlcHdr/>
            <w:text/>
          </w:sdtPr>
          <w:sdtContent>
            <w:tc>
              <w:tcPr>
                <w:tcW w:w="2268" w:type="dxa"/>
              </w:tcPr>
              <w:p w14:paraId="524BA271" w14:textId="66B8CD28" w:rsidR="00A96713" w:rsidRPr="00D644B8" w:rsidRDefault="00B363F3" w:rsidP="0013509C">
                <w:pPr>
                  <w:pStyle w:val="Tabelbody"/>
                </w:pPr>
                <w:r w:rsidRPr="002219EA">
                  <w:rPr>
                    <w:rStyle w:val="PlaceholderText"/>
                    <w:rFonts w:eastAsia="SimSun"/>
                  </w:rPr>
                  <w:t>Click or tap here to enter text.</w:t>
                </w:r>
              </w:p>
            </w:tc>
          </w:sdtContent>
        </w:sdt>
        <w:tc>
          <w:tcPr>
            <w:tcW w:w="2341" w:type="dxa"/>
          </w:tcPr>
          <w:p w14:paraId="3AA3BBB1" w14:textId="77777777" w:rsidR="00A96713" w:rsidRPr="00D644B8" w:rsidRDefault="00A96713" w:rsidP="0013509C">
            <w:pPr>
              <w:pStyle w:val="Tabelbody"/>
            </w:pPr>
          </w:p>
        </w:tc>
      </w:tr>
      <w:tr w:rsidR="00A96713" w:rsidRPr="00D644B8" w14:paraId="44B99F5D" w14:textId="77777777" w:rsidTr="007E0C44">
        <w:tc>
          <w:tcPr>
            <w:tcW w:w="5245" w:type="dxa"/>
          </w:tcPr>
          <w:p w14:paraId="40B8AFB3" w14:textId="77777777" w:rsidR="00A96713" w:rsidRPr="00D644B8" w:rsidRDefault="00A96713" w:rsidP="0013509C">
            <w:pPr>
              <w:pStyle w:val="Tabelbody"/>
            </w:pPr>
            <w:r w:rsidRPr="00D644B8">
              <w:t>Approved for implementation by:</w:t>
            </w:r>
          </w:p>
          <w:p w14:paraId="4E6FA3A3" w14:textId="6B4CCD52" w:rsidR="00A96713" w:rsidRPr="00547E70" w:rsidRDefault="00A96713" w:rsidP="0013509C">
            <w:pPr>
              <w:pStyle w:val="Tabelbody"/>
              <w:rPr>
                <w:rFonts w:eastAsia="SimSun"/>
                <w:lang w:eastAsia="zh-CN"/>
              </w:rPr>
            </w:pPr>
            <w:r w:rsidRPr="00D644B8">
              <w:t>N</w:t>
            </w:r>
            <w:r w:rsidR="00853BC2" w:rsidRPr="00D644B8">
              <w:t>AME</w:t>
            </w:r>
            <w:r w:rsidRPr="00D644B8">
              <w:t>, function title</w:t>
            </w:r>
            <w:r w:rsidR="00B47C03">
              <w:rPr>
                <w:rFonts w:eastAsia="SimSun" w:hint="eastAsia"/>
                <w:lang w:eastAsia="zh-CN"/>
              </w:rPr>
              <w:t xml:space="preserve">  </w:t>
            </w:r>
            <w:r w:rsidR="00E37FA4" w:rsidRPr="00547E70">
              <w:rPr>
                <w:rStyle w:val="InstrucivetextChar"/>
                <w:rFonts w:eastAsia="SimSun"/>
                <w:sz w:val="20"/>
                <w:szCs w:val="22"/>
              </w:rPr>
              <w:t>(</w:t>
            </w:r>
            <w:r w:rsidR="00E8458D">
              <w:rPr>
                <w:rStyle w:val="InstrucivetextChar"/>
                <w:rFonts w:eastAsia="SimSun"/>
                <w:sz w:val="20"/>
                <w:szCs w:val="22"/>
              </w:rPr>
              <w:t>a</w:t>
            </w:r>
            <w:r w:rsidR="00E8458D">
              <w:rPr>
                <w:rStyle w:val="InstrucivetextChar"/>
                <w:rFonts w:eastAsia="SimSun"/>
                <w:sz w:val="20"/>
              </w:rPr>
              <w:t>cting</w:t>
            </w:r>
            <w:r w:rsidR="00E37FA4" w:rsidRPr="00547E70">
              <w:rPr>
                <w:rStyle w:val="InstrucivetextChar"/>
                <w:rFonts w:eastAsia="SimSun"/>
                <w:sz w:val="20"/>
                <w:szCs w:val="22"/>
              </w:rPr>
              <w:t xml:space="preserve"> </w:t>
            </w:r>
            <w:r w:rsidR="00B852BC" w:rsidRPr="00547E70">
              <w:rPr>
                <w:rStyle w:val="InstrucivetextChar"/>
                <w:rFonts w:eastAsia="SimSun"/>
                <w:i/>
                <w:iCs/>
                <w:sz w:val="20"/>
                <w:szCs w:val="22"/>
              </w:rPr>
              <w:t>Le</w:t>
            </w:r>
            <w:r w:rsidR="00B852BC" w:rsidRPr="00547E70">
              <w:rPr>
                <w:rStyle w:val="InstrucivetextChar"/>
                <w:rFonts w:eastAsia="SimSun"/>
                <w:i/>
                <w:iCs/>
                <w:sz w:val="20"/>
              </w:rPr>
              <w:t>ad Management Team Representative</w:t>
            </w:r>
            <w:r w:rsidR="00CC5734">
              <w:rPr>
                <w:rStyle w:val="InstrucivetextChar"/>
                <w:rFonts w:eastAsia="SimSun"/>
                <w:i/>
                <w:iCs/>
                <w:sz w:val="20"/>
              </w:rPr>
              <w:t xml:space="preserve"> role or delegate</w:t>
            </w:r>
            <w:r w:rsidR="00460322">
              <w:rPr>
                <w:rStyle w:val="InstrucivetextChar"/>
                <w:rFonts w:eastAsia="SimSun"/>
                <w:sz w:val="20"/>
              </w:rPr>
              <w:t xml:space="preserve"> </w:t>
            </w:r>
            <w:r w:rsidR="00E37FA4" w:rsidRPr="00547E70">
              <w:rPr>
                <w:rStyle w:val="InstrucivetextChar"/>
                <w:rFonts w:eastAsia="SimSun"/>
                <w:sz w:val="20"/>
                <w:szCs w:val="22"/>
              </w:rPr>
              <w:t>accountable for ensuring the right internal organization, processes, ways of working and tools are in place to follow the procedure)</w:t>
            </w:r>
          </w:p>
        </w:tc>
        <w:sdt>
          <w:sdtPr>
            <w:alias w:val="ApproverName"/>
            <w:tag w:val="ApproverName"/>
            <w:id w:val="1723487323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268" w:type="dxa"/>
              </w:tcPr>
              <w:p w14:paraId="2BE57BA8" w14:textId="395516DF" w:rsidR="00A96713" w:rsidRPr="00D644B8" w:rsidRDefault="00B363F3" w:rsidP="0013509C">
                <w:pPr>
                  <w:pStyle w:val="Tabelbody"/>
                </w:pPr>
                <w:r w:rsidRPr="002219EA">
                  <w:rPr>
                    <w:rStyle w:val="PlaceholderText"/>
                    <w:rFonts w:eastAsia="SimSun"/>
                  </w:rPr>
                  <w:t>Click or tap here to enter text.</w:t>
                </w:r>
              </w:p>
            </w:tc>
          </w:sdtContent>
        </w:sdt>
        <w:tc>
          <w:tcPr>
            <w:tcW w:w="2341" w:type="dxa"/>
          </w:tcPr>
          <w:p w14:paraId="1DC5B4E6" w14:textId="77777777" w:rsidR="00A96713" w:rsidRPr="00D644B8" w:rsidRDefault="00A96713" w:rsidP="0013509C">
            <w:pPr>
              <w:pStyle w:val="Tabelbody"/>
            </w:pPr>
          </w:p>
        </w:tc>
      </w:tr>
      <w:bookmarkEnd w:id="0"/>
    </w:tbl>
    <w:p w14:paraId="20239B63" w14:textId="77777777" w:rsidR="00A96713" w:rsidRPr="00D644B8" w:rsidRDefault="00A96713" w:rsidP="00A96713">
      <w:pPr>
        <w:rPr>
          <w:lang w:val="en-US"/>
        </w:rPr>
      </w:pPr>
    </w:p>
    <w:p w14:paraId="110CEE53" w14:textId="3C407BD0" w:rsidR="001D0B10" w:rsidRPr="00D644B8" w:rsidRDefault="001D0B10" w:rsidP="00BD78C4">
      <w:pPr>
        <w:pStyle w:val="TiitreSection"/>
        <w:numPr>
          <w:ilvl w:val="0"/>
          <w:numId w:val="21"/>
        </w:numPr>
        <w:ind w:left="0" w:firstLine="0"/>
        <w:rPr>
          <w:noProof w:val="0"/>
          <w:lang w:val="en-US"/>
        </w:rPr>
      </w:pPr>
      <w:r w:rsidRPr="00D644B8">
        <w:rPr>
          <w:noProof w:val="0"/>
          <w:lang w:val="en-US"/>
        </w:rPr>
        <w:t>Purpose</w:t>
      </w:r>
    </w:p>
    <w:sdt>
      <w:sdtPr>
        <w:rPr>
          <w:szCs w:val="20"/>
          <w:lang w:val="en-US"/>
        </w:rPr>
        <w:alias w:val="Purpose"/>
        <w:tag w:val="Purpose"/>
        <w:id w:val="-104263334"/>
        <w:placeholder>
          <w:docPart w:val="DefaultPlaceholder_-1854013440"/>
        </w:placeholder>
        <w:showingPlcHdr/>
        <w:text/>
      </w:sdtPr>
      <w:sdtContent>
        <w:p w14:paraId="2E55B2AC" w14:textId="607C89D1" w:rsidR="001D0B10" w:rsidRPr="00547E70" w:rsidRDefault="0009015D" w:rsidP="00736D8F">
          <w:pPr>
            <w:pStyle w:val="BodyOneQMS"/>
            <w:rPr>
              <w:rFonts w:eastAsia="SimSun"/>
              <w:szCs w:val="20"/>
              <w:lang w:val="en-US" w:eastAsia="zh-CN"/>
            </w:rPr>
          </w:pPr>
          <w:r w:rsidRPr="002219EA">
            <w:rPr>
              <w:rStyle w:val="PlaceholderText"/>
              <w:rFonts w:eastAsia="SimSun"/>
            </w:rPr>
            <w:t>Click or tap here to enter text.</w:t>
          </w:r>
        </w:p>
      </w:sdtContent>
    </w:sdt>
    <w:p w14:paraId="520412D2" w14:textId="77777777" w:rsidR="008818B2" w:rsidRPr="00D644B8" w:rsidRDefault="008818B2" w:rsidP="00736D8F">
      <w:pPr>
        <w:pStyle w:val="BodyOneQMS"/>
        <w:rPr>
          <w:lang w:val="en-US"/>
        </w:rPr>
      </w:pPr>
    </w:p>
    <w:p w14:paraId="28B43904" w14:textId="2EF0CA49" w:rsidR="001D0B10" w:rsidRPr="00D644B8" w:rsidRDefault="001D0B10" w:rsidP="00841E10">
      <w:pPr>
        <w:pStyle w:val="TiitreSection"/>
        <w:numPr>
          <w:ilvl w:val="0"/>
          <w:numId w:val="21"/>
        </w:numPr>
        <w:ind w:left="0" w:firstLine="0"/>
        <w:rPr>
          <w:noProof w:val="0"/>
          <w:lang w:val="en-US"/>
        </w:rPr>
      </w:pPr>
      <w:r w:rsidRPr="00D644B8">
        <w:rPr>
          <w:noProof w:val="0"/>
          <w:lang w:val="en-US"/>
        </w:rPr>
        <w:t>Scope</w:t>
      </w:r>
    </w:p>
    <w:p w14:paraId="24FC21B3" w14:textId="77777777" w:rsidR="001D0B10" w:rsidRPr="00D644B8" w:rsidRDefault="001D0B10" w:rsidP="00D07490">
      <w:pPr>
        <w:pStyle w:val="Heading3"/>
        <w:rPr>
          <w:lang w:val="en-US"/>
        </w:rPr>
      </w:pPr>
      <w:r w:rsidRPr="00D644B8">
        <w:rPr>
          <w:lang w:val="en-US"/>
        </w:rPr>
        <w:t>In-scope:</w:t>
      </w:r>
      <w:r w:rsidR="00E95F6C" w:rsidRPr="00D644B8">
        <w:rPr>
          <w:lang w:val="en-US"/>
        </w:rPr>
        <w:t xml:space="preserve"> </w:t>
      </w:r>
    </w:p>
    <w:sdt>
      <w:sdtPr>
        <w:rPr>
          <w:rFonts w:eastAsia="Calibri" w:cs="Calibri"/>
          <w:sz w:val="20"/>
          <w:szCs w:val="20"/>
          <w:lang w:val="en-US"/>
        </w:rPr>
        <w:alias w:val="InScope"/>
        <w:tag w:val="InScope"/>
        <w:id w:val="361096461"/>
        <w:placeholder>
          <w:docPart w:val="DefaultPlaceholder_-1854013440"/>
        </w:placeholder>
        <w:showingPlcHdr/>
        <w:text/>
      </w:sdtPr>
      <w:sdtContent>
        <w:p w14:paraId="484A20A1" w14:textId="54CBA222" w:rsidR="00663B44" w:rsidRPr="00547E70" w:rsidRDefault="0009015D" w:rsidP="4D60C653">
          <w:pPr>
            <w:rPr>
              <w:rFonts w:eastAsia="Calibri" w:cs="Calibri"/>
              <w:sz w:val="20"/>
              <w:szCs w:val="20"/>
            </w:rPr>
          </w:pPr>
          <w:r w:rsidRPr="002219EA">
            <w:rPr>
              <w:rStyle w:val="PlaceholderText"/>
              <w:rFonts w:eastAsia="SimSun"/>
            </w:rPr>
            <w:t>Click or tap here to enter text.</w:t>
          </w:r>
        </w:p>
      </w:sdtContent>
    </w:sdt>
    <w:p w14:paraId="4AA02C2C" w14:textId="77777777" w:rsidR="003D0A24" w:rsidRPr="00D644B8" w:rsidRDefault="003D0A24" w:rsidP="001D0B10">
      <w:pPr>
        <w:rPr>
          <w:sz w:val="20"/>
          <w:szCs w:val="20"/>
          <w:lang w:val="en-US"/>
        </w:rPr>
      </w:pPr>
    </w:p>
    <w:p w14:paraId="262A0B4C" w14:textId="77777777" w:rsidR="001D0B10" w:rsidRPr="00D644B8" w:rsidRDefault="001D0B10" w:rsidP="00D07490">
      <w:pPr>
        <w:pStyle w:val="Heading3"/>
        <w:rPr>
          <w:lang w:val="en-US"/>
        </w:rPr>
      </w:pPr>
      <w:r w:rsidRPr="00D644B8">
        <w:rPr>
          <w:lang w:val="en-US"/>
        </w:rPr>
        <w:t>Out-of Scope:</w:t>
      </w:r>
    </w:p>
    <w:sdt>
      <w:sdtPr>
        <w:rPr>
          <w:sz w:val="20"/>
          <w:szCs w:val="20"/>
          <w:lang w:val="en-US"/>
        </w:rPr>
        <w:alias w:val="OutScope"/>
        <w:tag w:val="OutScope"/>
        <w:id w:val="-870454726"/>
        <w:placeholder>
          <w:docPart w:val="DefaultPlaceholder_-1854013440"/>
        </w:placeholder>
        <w:showingPlcHdr/>
        <w:text/>
      </w:sdtPr>
      <w:sdtContent>
        <w:p w14:paraId="14CC06B2" w14:textId="1AFB765F" w:rsidR="00AC40D9" w:rsidRPr="0009015D" w:rsidRDefault="0009015D" w:rsidP="00AC40D9">
          <w:pPr>
            <w:rPr>
              <w:sz w:val="20"/>
              <w:szCs w:val="20"/>
              <w:lang w:val="en-US" w:eastAsia="zh-CN"/>
            </w:rPr>
          </w:pPr>
          <w:r w:rsidRPr="002219EA">
            <w:rPr>
              <w:rStyle w:val="PlaceholderText"/>
              <w:rFonts w:eastAsia="SimSun"/>
            </w:rPr>
            <w:t>Click or tap here to enter text.</w:t>
          </w:r>
        </w:p>
      </w:sdtContent>
    </w:sdt>
    <w:p w14:paraId="78C21D51" w14:textId="77777777" w:rsidR="00E95F6C" w:rsidRPr="00D644B8" w:rsidRDefault="00E95F6C" w:rsidP="00E95F6C">
      <w:pPr>
        <w:rPr>
          <w:lang w:val="en-US"/>
        </w:rPr>
      </w:pPr>
    </w:p>
    <w:p w14:paraId="72D5DF35" w14:textId="0BD0FDDF" w:rsidR="0019768D" w:rsidRPr="00D644B8" w:rsidRDefault="007052A8" w:rsidP="00841E10">
      <w:pPr>
        <w:pStyle w:val="TiitreSection"/>
        <w:numPr>
          <w:ilvl w:val="0"/>
          <w:numId w:val="21"/>
        </w:numPr>
        <w:ind w:left="0" w:firstLine="0"/>
        <w:rPr>
          <w:noProof w:val="0"/>
          <w:lang w:val="en-US"/>
        </w:rPr>
      </w:pPr>
      <w:r w:rsidRPr="00D644B8">
        <w:rPr>
          <w:noProof w:val="0"/>
          <w:lang w:val="en-US"/>
        </w:rPr>
        <w:t>R</w:t>
      </w:r>
      <w:r w:rsidR="0019768D" w:rsidRPr="00D644B8">
        <w:rPr>
          <w:noProof w:val="0"/>
          <w:lang w:val="en-US"/>
        </w:rPr>
        <w:t xml:space="preserve">eferences and </w:t>
      </w:r>
      <w:r w:rsidR="000608AB" w:rsidRPr="00D644B8">
        <w:rPr>
          <w:noProof w:val="0"/>
          <w:lang w:val="en-US"/>
        </w:rPr>
        <w:t>Terminology</w:t>
      </w:r>
    </w:p>
    <w:sdt>
      <w:sdtPr>
        <w:rPr>
          <w:sz w:val="20"/>
          <w:szCs w:val="20"/>
          <w:lang w:val="en-US"/>
        </w:rPr>
        <w:alias w:val="References"/>
        <w:tag w:val="References"/>
        <w:id w:val="-551845421"/>
        <w:placeholder>
          <w:docPart w:val="DefaultPlaceholder_-1854013440"/>
        </w:placeholder>
        <w:showingPlcHdr/>
        <w:text/>
      </w:sdtPr>
      <w:sdtContent>
        <w:p w14:paraId="50122B10" w14:textId="2FDEA3ED" w:rsidR="0019768D" w:rsidRPr="00D644B8" w:rsidRDefault="0009015D" w:rsidP="006530F1">
          <w:pPr>
            <w:rPr>
              <w:sz w:val="20"/>
              <w:szCs w:val="20"/>
              <w:lang w:val="en-US"/>
            </w:rPr>
          </w:pPr>
          <w:r w:rsidRPr="002219EA">
            <w:rPr>
              <w:rStyle w:val="PlaceholderText"/>
              <w:rFonts w:eastAsia="SimSun"/>
            </w:rPr>
            <w:t>Click or tap here to enter text.</w:t>
          </w:r>
        </w:p>
      </w:sdtContent>
    </w:sdt>
    <w:p w14:paraId="1381D683" w14:textId="77777777" w:rsidR="000D0D91" w:rsidRPr="00D644B8" w:rsidRDefault="000D0D91" w:rsidP="0019768D">
      <w:pPr>
        <w:rPr>
          <w:lang w:val="en-US"/>
        </w:rPr>
      </w:pPr>
    </w:p>
    <w:p w14:paraId="4E7938CB" w14:textId="7A230456" w:rsidR="002B6243" w:rsidRPr="0009015D" w:rsidRDefault="0019768D" w:rsidP="002B6243">
      <w:pPr>
        <w:pStyle w:val="TiitreSection"/>
        <w:numPr>
          <w:ilvl w:val="0"/>
          <w:numId w:val="21"/>
        </w:numPr>
        <w:ind w:left="0" w:firstLine="0"/>
        <w:rPr>
          <w:noProof w:val="0"/>
          <w:lang w:val="en-US"/>
        </w:rPr>
      </w:pPr>
      <w:r w:rsidRPr="00D644B8">
        <w:rPr>
          <w:noProof w:val="0"/>
          <w:lang w:val="en-US"/>
        </w:rPr>
        <w:t>Roles and Responsibilities</w:t>
      </w:r>
    </w:p>
    <w:tbl>
      <w:tblPr>
        <w:tblStyle w:val="OneQMStable"/>
        <w:tblW w:w="9923" w:type="dxa"/>
        <w:tblLook w:val="04A0" w:firstRow="1" w:lastRow="0" w:firstColumn="1" w:lastColumn="0" w:noHBand="0" w:noVBand="1"/>
      </w:tblPr>
      <w:tblGrid>
        <w:gridCol w:w="2730"/>
        <w:gridCol w:w="7193"/>
      </w:tblGrid>
      <w:tr w:rsidR="00CB6C3D" w:rsidRPr="00D644B8" w14:paraId="521E00F7" w14:textId="77777777" w:rsidTr="00373BBA">
        <w:tc>
          <w:tcPr>
            <w:tcW w:w="2730" w:type="dxa"/>
          </w:tcPr>
          <w:p w14:paraId="1B84A648" w14:textId="39796161" w:rsidR="00CB6C3D" w:rsidRPr="00D644B8" w:rsidRDefault="00CB6C3D" w:rsidP="00A72833">
            <w:pPr>
              <w:pStyle w:val="Heading4"/>
              <w:rPr>
                <w:sz w:val="22"/>
                <w:lang w:val="en-US"/>
              </w:rPr>
            </w:pPr>
            <w:r w:rsidRPr="00D644B8">
              <w:rPr>
                <w:sz w:val="22"/>
                <w:lang w:val="en-US"/>
              </w:rPr>
              <w:t>RACI</w:t>
            </w:r>
          </w:p>
        </w:tc>
        <w:tc>
          <w:tcPr>
            <w:tcW w:w="7193" w:type="dxa"/>
          </w:tcPr>
          <w:p w14:paraId="78ADB1DA" w14:textId="77777777" w:rsidR="00CB6C3D" w:rsidRPr="00D644B8" w:rsidRDefault="00CB6C3D" w:rsidP="00A72833">
            <w:pPr>
              <w:pStyle w:val="Heading4"/>
              <w:rPr>
                <w:sz w:val="22"/>
                <w:lang w:val="en-US"/>
              </w:rPr>
            </w:pPr>
            <w:r w:rsidRPr="00D644B8">
              <w:rPr>
                <w:sz w:val="22"/>
                <w:lang w:val="en-US"/>
              </w:rPr>
              <w:t xml:space="preserve"> The following roles are involved in this SOP</w:t>
            </w:r>
          </w:p>
        </w:tc>
      </w:tr>
      <w:tr w:rsidR="00CB6C3D" w:rsidRPr="00D644B8" w14:paraId="205E5C86" w14:textId="77777777" w:rsidTr="00373BBA">
        <w:tc>
          <w:tcPr>
            <w:tcW w:w="2730" w:type="dxa"/>
          </w:tcPr>
          <w:p w14:paraId="6417D70D" w14:textId="77777777" w:rsidR="00CB6C3D" w:rsidRPr="00D644B8" w:rsidRDefault="00CB6C3D" w:rsidP="003F4FD6">
            <w:pPr>
              <w:pStyle w:val="Bodybold"/>
              <w:rPr>
                <w:lang w:val="en-US"/>
              </w:rPr>
            </w:pPr>
            <w:r w:rsidRPr="00D644B8">
              <w:rPr>
                <w:color w:val="0070B6" w:themeColor="accent5"/>
                <w:sz w:val="28"/>
                <w:szCs w:val="28"/>
                <w:lang w:val="en-US"/>
              </w:rPr>
              <w:t>R</w:t>
            </w:r>
            <w:r w:rsidRPr="00D644B8">
              <w:rPr>
                <w:lang w:val="en-US"/>
              </w:rPr>
              <w:t xml:space="preserve">  Responsible</w:t>
            </w:r>
          </w:p>
        </w:tc>
        <w:sdt>
          <w:sdtPr>
            <w:rPr>
              <w:rFonts w:cs="Calibri"/>
              <w:sz w:val="20"/>
              <w:szCs w:val="20"/>
            </w:rPr>
            <w:alias w:val="RolesR"/>
            <w:tag w:val="RolesR"/>
            <w:id w:val="-1768680694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7193" w:type="dxa"/>
              </w:tcPr>
              <w:p w14:paraId="01A1E6F7" w14:textId="6229EEC7" w:rsidR="00CB6C3D" w:rsidRPr="00547E70" w:rsidRDefault="0009015D" w:rsidP="0009015D">
                <w:pPr>
                  <w:pStyle w:val="Tabelbody"/>
                  <w:rPr>
                    <w:rFonts w:cs="Calibri"/>
                    <w:sz w:val="20"/>
                    <w:szCs w:val="20"/>
                  </w:rPr>
                </w:pPr>
                <w:r w:rsidRPr="002219EA">
                  <w:rPr>
                    <w:rStyle w:val="PlaceholderText"/>
                    <w:rFonts w:eastAsia="SimSun"/>
                  </w:rPr>
                  <w:t>Click or tap here to enter text.</w:t>
                </w:r>
              </w:p>
            </w:tc>
          </w:sdtContent>
        </w:sdt>
      </w:tr>
      <w:tr w:rsidR="00CB6C3D" w:rsidRPr="00D644B8" w14:paraId="3B6259D1" w14:textId="77777777" w:rsidTr="00373BBA">
        <w:tc>
          <w:tcPr>
            <w:tcW w:w="2730" w:type="dxa"/>
          </w:tcPr>
          <w:p w14:paraId="5F104756" w14:textId="77777777" w:rsidR="00CB6C3D" w:rsidRPr="00D644B8" w:rsidRDefault="00CB6C3D" w:rsidP="003F4FD6">
            <w:pPr>
              <w:pStyle w:val="Bodybold"/>
              <w:rPr>
                <w:lang w:val="en-US"/>
              </w:rPr>
            </w:pPr>
            <w:r w:rsidRPr="00D644B8">
              <w:rPr>
                <w:lang w:val="en-US"/>
              </w:rPr>
              <w:t xml:space="preserve">A  Accountable </w:t>
            </w:r>
          </w:p>
        </w:tc>
        <w:sdt>
          <w:sdtPr>
            <w:rPr>
              <w:rFonts w:cs="Calibri"/>
              <w:sz w:val="20"/>
              <w:szCs w:val="20"/>
            </w:rPr>
            <w:alias w:val="RolesA"/>
            <w:tag w:val="RolesA"/>
            <w:id w:val="352227421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7193" w:type="dxa"/>
              </w:tcPr>
              <w:p w14:paraId="0E8D9319" w14:textId="4680BE10" w:rsidR="009816B2" w:rsidRPr="00547E70" w:rsidRDefault="0009015D" w:rsidP="0009015D">
                <w:pPr>
                  <w:pStyle w:val="Tabelbody"/>
                  <w:rPr>
                    <w:rFonts w:cs="Calibri"/>
                    <w:sz w:val="20"/>
                    <w:szCs w:val="20"/>
                  </w:rPr>
                </w:pPr>
                <w:r w:rsidRPr="002219EA">
                  <w:rPr>
                    <w:rStyle w:val="PlaceholderText"/>
                    <w:rFonts w:eastAsia="SimSun"/>
                  </w:rPr>
                  <w:t>Click or tap here to enter text.</w:t>
                </w:r>
              </w:p>
            </w:tc>
          </w:sdtContent>
        </w:sdt>
      </w:tr>
      <w:tr w:rsidR="00CB6C3D" w:rsidRPr="00D644B8" w14:paraId="7EE3A8D0" w14:textId="77777777" w:rsidTr="00373BBA">
        <w:tc>
          <w:tcPr>
            <w:tcW w:w="2730" w:type="dxa"/>
          </w:tcPr>
          <w:p w14:paraId="471C8616" w14:textId="77777777" w:rsidR="00CB6C3D" w:rsidRPr="00D644B8" w:rsidRDefault="00CB6C3D" w:rsidP="003F4FD6">
            <w:pPr>
              <w:pStyle w:val="Bodybold"/>
              <w:rPr>
                <w:lang w:val="en-US"/>
              </w:rPr>
            </w:pPr>
            <w:r w:rsidRPr="00D644B8">
              <w:rPr>
                <w:color w:val="59AADF" w:themeColor="accent2"/>
                <w:sz w:val="28"/>
                <w:szCs w:val="28"/>
                <w:lang w:val="en-US"/>
              </w:rPr>
              <w:t>C</w:t>
            </w:r>
            <w:r w:rsidRPr="00D644B8">
              <w:rPr>
                <w:lang w:val="en-US"/>
              </w:rPr>
              <w:t xml:space="preserve">  Consulted</w:t>
            </w:r>
          </w:p>
        </w:tc>
        <w:sdt>
          <w:sdtPr>
            <w:rPr>
              <w:rFonts w:cs="Calibri"/>
              <w:sz w:val="20"/>
              <w:szCs w:val="20"/>
            </w:rPr>
            <w:alias w:val="RolesC"/>
            <w:tag w:val="RolesC"/>
            <w:id w:val="-831826905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7193" w:type="dxa"/>
              </w:tcPr>
              <w:p w14:paraId="2C50C7B2" w14:textId="50E3C3CF" w:rsidR="00CB6C3D" w:rsidRPr="00547E70" w:rsidRDefault="0009015D" w:rsidP="0009015D">
                <w:pPr>
                  <w:pStyle w:val="Tabelbody"/>
                  <w:rPr>
                    <w:rFonts w:cs="Calibri"/>
                    <w:sz w:val="20"/>
                    <w:szCs w:val="20"/>
                  </w:rPr>
                </w:pPr>
                <w:r w:rsidRPr="002219EA">
                  <w:rPr>
                    <w:rStyle w:val="PlaceholderText"/>
                    <w:rFonts w:eastAsia="SimSun"/>
                  </w:rPr>
                  <w:t>Click or tap here to enter text.</w:t>
                </w:r>
              </w:p>
            </w:tc>
          </w:sdtContent>
        </w:sdt>
      </w:tr>
      <w:tr w:rsidR="00CB6C3D" w:rsidRPr="00D644B8" w14:paraId="01291927" w14:textId="77777777" w:rsidTr="00373BBA">
        <w:trPr>
          <w:trHeight w:val="22"/>
        </w:trPr>
        <w:tc>
          <w:tcPr>
            <w:tcW w:w="2730" w:type="dxa"/>
          </w:tcPr>
          <w:p w14:paraId="7ED02659" w14:textId="77777777" w:rsidR="00CB6C3D" w:rsidRPr="00D644B8" w:rsidRDefault="00CB6C3D" w:rsidP="003F4FD6">
            <w:pPr>
              <w:pStyle w:val="Bodybold"/>
              <w:rPr>
                <w:lang w:val="en-US"/>
              </w:rPr>
            </w:pPr>
            <w:r w:rsidRPr="00D644B8">
              <w:rPr>
                <w:color w:val="9BCBEB" w:themeColor="accent2" w:themeTint="99"/>
                <w:lang w:val="en-US"/>
              </w:rPr>
              <w:t>I</w:t>
            </w:r>
            <w:r w:rsidRPr="00D644B8">
              <w:rPr>
                <w:lang w:val="en-US"/>
              </w:rPr>
              <w:t xml:space="preserve">  Informed</w:t>
            </w:r>
          </w:p>
        </w:tc>
        <w:sdt>
          <w:sdtPr>
            <w:rPr>
              <w:rFonts w:cs="Calibri"/>
              <w:sz w:val="20"/>
              <w:szCs w:val="20"/>
            </w:rPr>
            <w:alias w:val="RolesI"/>
            <w:tag w:val="RolesI"/>
            <w:id w:val="1402785152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7193" w:type="dxa"/>
              </w:tcPr>
              <w:p w14:paraId="125C2F07" w14:textId="54FFDD07" w:rsidR="00CB6C3D" w:rsidRPr="00547E70" w:rsidRDefault="0009015D" w:rsidP="0009015D">
                <w:pPr>
                  <w:pStyle w:val="Tabelbody"/>
                  <w:rPr>
                    <w:rFonts w:cs="Calibri"/>
                    <w:sz w:val="20"/>
                    <w:szCs w:val="20"/>
                  </w:rPr>
                </w:pPr>
                <w:r w:rsidRPr="002219EA">
                  <w:rPr>
                    <w:rStyle w:val="PlaceholderText"/>
                    <w:rFonts w:eastAsia="SimSun"/>
                  </w:rPr>
                  <w:t>Click or tap here to enter text.</w:t>
                </w:r>
              </w:p>
            </w:tc>
          </w:sdtContent>
        </w:sdt>
      </w:tr>
    </w:tbl>
    <w:p w14:paraId="0B64ADED" w14:textId="6685B11E" w:rsidR="00BD1CDC" w:rsidRPr="00D644B8" w:rsidRDefault="00D80C23" w:rsidP="0013509C">
      <w:pPr>
        <w:pStyle w:val="Tabelbody"/>
      </w:pPr>
      <w:r w:rsidRPr="00D644B8">
        <w:rPr>
          <w:b/>
          <w:bCs/>
        </w:rPr>
        <w:t xml:space="preserve">Training </w:t>
      </w:r>
      <w:r w:rsidR="009F4458" w:rsidRPr="00D644B8">
        <w:rPr>
          <w:b/>
          <w:bCs/>
        </w:rPr>
        <w:t>is</w:t>
      </w:r>
      <w:r w:rsidR="00B70615" w:rsidRPr="00D644B8">
        <w:rPr>
          <w:b/>
          <w:bCs/>
        </w:rPr>
        <w:t xml:space="preserve"> </w:t>
      </w:r>
      <w:r w:rsidRPr="00D644B8">
        <w:rPr>
          <w:b/>
          <w:bCs/>
        </w:rPr>
        <w:t>mandatory</w:t>
      </w:r>
      <w:r w:rsidRPr="00D644B8">
        <w:t xml:space="preserve"> for the Accountable </w:t>
      </w:r>
      <w:r w:rsidR="00187858" w:rsidRPr="00D644B8">
        <w:t xml:space="preserve">&amp; </w:t>
      </w:r>
      <w:r w:rsidRPr="00D644B8">
        <w:t>Responsible process roles</w:t>
      </w:r>
      <w:r w:rsidR="008818B2" w:rsidRPr="00D644B8">
        <w:t>.</w:t>
      </w:r>
    </w:p>
    <w:p w14:paraId="7B93BBEE" w14:textId="50CBABE3" w:rsidR="004F3C66" w:rsidRPr="00D644B8" w:rsidRDefault="004F3C66" w:rsidP="0013509C">
      <w:pPr>
        <w:pStyle w:val="Tabelbody"/>
      </w:pPr>
    </w:p>
    <w:p w14:paraId="3ACE912E" w14:textId="4D99CC48" w:rsidR="004F3C66" w:rsidRPr="00D644B8" w:rsidRDefault="004F3C66" w:rsidP="00841E10">
      <w:pPr>
        <w:pStyle w:val="TiitreSection"/>
        <w:numPr>
          <w:ilvl w:val="0"/>
          <w:numId w:val="21"/>
        </w:numPr>
        <w:ind w:left="0" w:firstLine="0"/>
        <w:rPr>
          <w:noProof w:val="0"/>
          <w:lang w:val="en-US"/>
        </w:rPr>
      </w:pPr>
      <w:r w:rsidRPr="00D644B8">
        <w:rPr>
          <w:noProof w:val="0"/>
          <w:lang w:val="en-US"/>
        </w:rPr>
        <w:t xml:space="preserve">Process </w:t>
      </w:r>
      <w:r w:rsidR="00FC77EC" w:rsidRPr="00D644B8">
        <w:rPr>
          <w:noProof w:val="0"/>
          <w:lang w:val="en-US"/>
        </w:rPr>
        <w:t>Flow</w:t>
      </w:r>
    </w:p>
    <w:sdt>
      <w:sdtPr>
        <w:rPr>
          <w:lang w:val="en-US"/>
        </w:rPr>
        <w:alias w:val="ProcessFlow"/>
        <w:tag w:val="ProcessFlow"/>
        <w:id w:val="922527036"/>
        <w:placeholder>
          <w:docPart w:val="DefaultPlaceholder_-1854013440"/>
        </w:placeholder>
        <w:showingPlcHdr/>
        <w:text/>
      </w:sdtPr>
      <w:sdtContent>
        <w:p w14:paraId="380F22DC" w14:textId="30C5FE25" w:rsidR="000C1566" w:rsidRDefault="007A77AB" w:rsidP="000C1566">
          <w:pPr>
            <w:pStyle w:val="Instructiontext"/>
            <w:rPr>
              <w:lang w:val="en-US"/>
            </w:rPr>
          </w:pPr>
          <w:r w:rsidRPr="002219EA">
            <w:rPr>
              <w:rStyle w:val="PlaceholderText"/>
              <w:rFonts w:eastAsia="SimSun"/>
            </w:rPr>
            <w:t>Click or tap here to enter text.</w:t>
          </w:r>
        </w:p>
      </w:sdtContent>
    </w:sdt>
    <w:p w14:paraId="728AB99E" w14:textId="77777777" w:rsidR="007A77AB" w:rsidRPr="00D644B8" w:rsidRDefault="007A77AB" w:rsidP="000C1566">
      <w:pPr>
        <w:pStyle w:val="Instructiontext"/>
        <w:rPr>
          <w:lang w:val="en-US"/>
        </w:rPr>
      </w:pPr>
    </w:p>
    <w:p w14:paraId="6C2EF224" w14:textId="4B9BD72E" w:rsidR="00FC77EC" w:rsidRPr="00D644B8" w:rsidRDefault="00FC77EC" w:rsidP="00841E10">
      <w:pPr>
        <w:pStyle w:val="TiitreSection"/>
        <w:numPr>
          <w:ilvl w:val="0"/>
          <w:numId w:val="21"/>
        </w:numPr>
        <w:ind w:left="0" w:firstLine="0"/>
        <w:rPr>
          <w:noProof w:val="0"/>
          <w:lang w:val="en-US"/>
        </w:rPr>
      </w:pPr>
      <w:r w:rsidRPr="00D644B8">
        <w:rPr>
          <w:noProof w:val="0"/>
          <w:lang w:val="en-US"/>
        </w:rPr>
        <w:t>Procedure</w:t>
      </w:r>
    </w:p>
    <w:sdt>
      <w:sdtPr>
        <w:rPr>
          <w:lang w:val="en-US"/>
        </w:rPr>
        <w:id w:val="1093588707"/>
        <w:placeholder>
          <w:docPart w:val="DefaultPlaceholder_-1854013440"/>
        </w:placeholder>
        <w:showingPlcHdr/>
        <w:text/>
      </w:sdtPr>
      <w:sdtContent>
        <w:p w14:paraId="7AE6B9F7" w14:textId="1709C348" w:rsidR="00C9488B" w:rsidRPr="00D644B8" w:rsidRDefault="007A77AB" w:rsidP="0019768D">
          <w:pPr>
            <w:rPr>
              <w:lang w:val="en-US"/>
            </w:rPr>
          </w:pPr>
          <w:r w:rsidRPr="002219EA">
            <w:rPr>
              <w:rStyle w:val="PlaceholderText"/>
              <w:rFonts w:eastAsia="SimSun"/>
            </w:rPr>
            <w:t>Click or tap here to enter text.</w:t>
          </w:r>
        </w:p>
      </w:sdtContent>
    </w:sdt>
    <w:p w14:paraId="3052C899" w14:textId="7B8D0389" w:rsidR="002F349F" w:rsidRPr="00D644B8" w:rsidRDefault="002F349F" w:rsidP="00D07490">
      <w:pPr>
        <w:pStyle w:val="Heading3"/>
        <w:rPr>
          <w:lang w:val="en-US"/>
        </w:rPr>
      </w:pPr>
      <w:r w:rsidRPr="00D644B8">
        <w:rPr>
          <w:lang w:val="en-US"/>
        </w:rPr>
        <w:lastRenderedPageBreak/>
        <w:t>General considerations:</w:t>
      </w:r>
    </w:p>
    <w:p w14:paraId="0CCDB880" w14:textId="5A7444EF" w:rsidR="005E3760" w:rsidRPr="00373BBA" w:rsidRDefault="00000000" w:rsidP="005E3760">
      <w:pPr>
        <w:pStyle w:val="NormalWeb"/>
        <w:spacing w:before="0" w:beforeAutospacing="0" w:after="0" w:afterAutospacing="0"/>
        <w:rPr>
          <w:rFonts w:ascii="Calibri" w:hAnsi="Calibri" w:cs="Calibri"/>
          <w:color w:val="A6A6A6" w:themeColor="background1" w:themeShade="A6"/>
          <w:spacing w:val="-2"/>
          <w:sz w:val="20"/>
          <w:szCs w:val="20"/>
          <w:lang w:val="en-US" w:eastAsia="en-GB"/>
        </w:rPr>
      </w:pPr>
      <w:sdt>
        <w:sdtPr>
          <w:rPr>
            <w:rFonts w:ascii="Calibri" w:hAnsi="Calibri" w:cs="Calibri"/>
            <w:color w:val="A6A6A6" w:themeColor="background1" w:themeShade="A6"/>
            <w:spacing w:val="-2"/>
            <w:sz w:val="20"/>
            <w:szCs w:val="20"/>
            <w:lang w:val="en-US" w:eastAsia="en-GB"/>
          </w:rPr>
          <w:alias w:val="GeneralConsiderations"/>
          <w:tag w:val="GeneralConsiderations"/>
          <w:id w:val="1346742765"/>
          <w:placeholder>
            <w:docPart w:val="DefaultPlaceholder_-1854013440"/>
          </w:placeholder>
          <w:showingPlcHdr/>
          <w:text/>
        </w:sdtPr>
        <w:sdtContent>
          <w:r w:rsidR="007A77AB" w:rsidRPr="007A77AB">
            <w:rPr>
              <w:rStyle w:val="PlaceholderText"/>
              <w:rFonts w:eastAsia="SimSun"/>
              <w:lang w:val="en-US"/>
            </w:rPr>
            <w:t>Click or tap here to enter text.</w:t>
          </w:r>
        </w:sdtContent>
      </w:sdt>
    </w:p>
    <w:p w14:paraId="50B73DDE" w14:textId="77777777" w:rsidR="00113518" w:rsidRPr="00D644B8" w:rsidRDefault="00113518" w:rsidP="0019768D">
      <w:pPr>
        <w:rPr>
          <w:lang w:val="en-US"/>
        </w:rPr>
      </w:pPr>
    </w:p>
    <w:p w14:paraId="3C9CAF9D" w14:textId="10E9A7C3" w:rsidR="0096226A" w:rsidRPr="00D644B8" w:rsidRDefault="0096226A" w:rsidP="00D07490">
      <w:pPr>
        <w:pStyle w:val="Heading3"/>
        <w:rPr>
          <w:lang w:val="en-US"/>
        </w:rPr>
      </w:pPr>
      <w:r w:rsidRPr="00D644B8">
        <w:rPr>
          <w:lang w:val="en-US"/>
        </w:rPr>
        <w:t>Process de</w:t>
      </w:r>
      <w:r w:rsidR="005A2BF0" w:rsidRPr="00D644B8">
        <w:rPr>
          <w:lang w:val="en-US"/>
        </w:rPr>
        <w:t>tails</w:t>
      </w:r>
    </w:p>
    <w:sdt>
      <w:sdtPr>
        <w:rPr>
          <w:lang w:val="en-US"/>
        </w:rPr>
        <w:alias w:val="ProcessDetails"/>
        <w:tag w:val="ProcessDetails"/>
        <w:id w:val="-1292813272"/>
        <w:placeholder>
          <w:docPart w:val="DefaultPlaceholder_-1854013440"/>
        </w:placeholder>
        <w:showingPlcHdr/>
        <w:text/>
      </w:sdtPr>
      <w:sdtContent>
        <w:p w14:paraId="0A332288" w14:textId="11050931" w:rsidR="00965DB6" w:rsidRPr="00D644B8" w:rsidRDefault="007A77AB" w:rsidP="0019768D">
          <w:pPr>
            <w:rPr>
              <w:lang w:val="en-US"/>
            </w:rPr>
          </w:pPr>
          <w:r w:rsidRPr="002219EA">
            <w:rPr>
              <w:rStyle w:val="PlaceholderText"/>
              <w:rFonts w:eastAsia="SimSun"/>
            </w:rPr>
            <w:t>Click or tap here to enter text.</w:t>
          </w:r>
        </w:p>
      </w:sdtContent>
    </w:sdt>
    <w:p w14:paraId="66C06AAF" w14:textId="03DD6F12" w:rsidR="00812C78" w:rsidRPr="00D644B8" w:rsidRDefault="00812C78" w:rsidP="003F4FD6">
      <w:pPr>
        <w:rPr>
          <w:rFonts w:eastAsiaTheme="majorEastAsia"/>
          <w:lang w:val="en-US"/>
        </w:rPr>
      </w:pPr>
    </w:p>
    <w:p w14:paraId="7EC9AD03" w14:textId="1C904536" w:rsidR="00501540" w:rsidRPr="00D644B8" w:rsidRDefault="00501540" w:rsidP="00841E10">
      <w:pPr>
        <w:pStyle w:val="TiitreSection"/>
        <w:numPr>
          <w:ilvl w:val="0"/>
          <w:numId w:val="21"/>
        </w:numPr>
        <w:ind w:left="0" w:firstLine="0"/>
        <w:rPr>
          <w:noProof w:val="0"/>
          <w:lang w:val="en-US"/>
        </w:rPr>
      </w:pPr>
      <w:r w:rsidRPr="00D644B8">
        <w:rPr>
          <w:noProof w:val="0"/>
          <w:lang w:val="en-US"/>
        </w:rPr>
        <w:t>Record of revisions</w:t>
      </w:r>
    </w:p>
    <w:p w14:paraId="19FF4C72" w14:textId="56CEE66A" w:rsidR="00501540" w:rsidRPr="00D644B8" w:rsidRDefault="00F33200" w:rsidP="006C6C2A">
      <w:pPr>
        <w:pStyle w:val="Instructivetext"/>
      </w:pPr>
      <w:r w:rsidRPr="00D644B8">
        <w:t>&lt;</w:t>
      </w:r>
      <w:r w:rsidR="00501540" w:rsidRPr="00D644B8">
        <w:t>List all version dates when final to start review &amp; approval in “</w:t>
      </w:r>
      <w:r w:rsidR="006507F0">
        <w:t>Effective</w:t>
      </w:r>
      <w:r w:rsidR="00501540" w:rsidRPr="00D644B8">
        <w:t xml:space="preserve"> date” below. </w:t>
      </w:r>
    </w:p>
    <w:p w14:paraId="72246ABB" w14:textId="77777777" w:rsidR="00501540" w:rsidRPr="00D644B8" w:rsidRDefault="00501540" w:rsidP="006C6C2A">
      <w:pPr>
        <w:pStyle w:val="Instructivetext"/>
      </w:pPr>
      <w:r w:rsidRPr="00D644B8">
        <w:t xml:space="preserve">For version below and in header, as follows: </w:t>
      </w:r>
    </w:p>
    <w:p w14:paraId="26745B5D" w14:textId="2830B236" w:rsidR="00501540" w:rsidRPr="00D644B8" w:rsidRDefault="00501540" w:rsidP="006C6C2A">
      <w:pPr>
        <w:pStyle w:val="Instructivetext"/>
      </w:pPr>
      <w:r w:rsidRPr="00D644B8">
        <w:t xml:space="preserve">Version </w:t>
      </w:r>
      <w:r w:rsidRPr="00D644B8">
        <w:rPr>
          <w:b/>
          <w:bCs/>
        </w:rPr>
        <w:t>1.0</w:t>
      </w:r>
      <w:r w:rsidRPr="00D644B8">
        <w:t xml:space="preserve"> is final and published, added to table</w:t>
      </w:r>
      <w:r w:rsidR="006C6E74" w:rsidRPr="00D644B8">
        <w:t>;</w:t>
      </w:r>
    </w:p>
    <w:p w14:paraId="58E1C3F1" w14:textId="34FC773F" w:rsidR="00501540" w:rsidRPr="00D644B8" w:rsidRDefault="00501540" w:rsidP="006C6C2A">
      <w:pPr>
        <w:pStyle w:val="Instructivetext"/>
      </w:pPr>
      <w:r w:rsidRPr="29721BEE">
        <w:t xml:space="preserve">Version </w:t>
      </w:r>
      <w:r w:rsidRPr="29721BEE">
        <w:rPr>
          <w:b/>
          <w:bCs/>
        </w:rPr>
        <w:t>1.1</w:t>
      </w:r>
      <w:r w:rsidRPr="29721BEE">
        <w:t xml:space="preserve"> is used for minor, editorial change to final version (published and added to table)</w:t>
      </w:r>
      <w:r w:rsidR="005D7740">
        <w:t>;</w:t>
      </w:r>
    </w:p>
    <w:p w14:paraId="6826E77D" w14:textId="54778739" w:rsidR="00DC0A14" w:rsidRPr="00D644B8" w:rsidRDefault="00501540" w:rsidP="006C6C2A">
      <w:pPr>
        <w:pStyle w:val="Instructivetext"/>
      </w:pPr>
      <w:r w:rsidRPr="00D644B8">
        <w:t xml:space="preserve">Version </w:t>
      </w:r>
      <w:r w:rsidRPr="00D644B8">
        <w:rPr>
          <w:b/>
          <w:bCs/>
        </w:rPr>
        <w:t>2.0</w:t>
      </w:r>
      <w:r w:rsidRPr="00D644B8">
        <w:t xml:space="preserve"> is final next version with many/major change(s) (published and added to table)</w:t>
      </w:r>
      <w:r w:rsidR="005D7740">
        <w:t>;</w:t>
      </w:r>
    </w:p>
    <w:p w14:paraId="378B98AD" w14:textId="77777777" w:rsidR="00501540" w:rsidRPr="00D644B8" w:rsidRDefault="00501540" w:rsidP="00501540">
      <w:pPr>
        <w:rPr>
          <w:lang w:val="en-US"/>
        </w:rPr>
      </w:pPr>
    </w:p>
    <w:tbl>
      <w:tblPr>
        <w:tblStyle w:val="OneQMStable"/>
        <w:tblW w:w="9355" w:type="dxa"/>
        <w:tblLook w:val="04A0" w:firstRow="1" w:lastRow="0" w:firstColumn="1" w:lastColumn="0" w:noHBand="0" w:noVBand="1"/>
      </w:tblPr>
      <w:tblGrid>
        <w:gridCol w:w="993"/>
        <w:gridCol w:w="2126"/>
        <w:gridCol w:w="6236"/>
      </w:tblGrid>
      <w:tr w:rsidR="00501540" w:rsidRPr="00D644B8" w14:paraId="32A410B5" w14:textId="77777777" w:rsidTr="00297F57">
        <w:tc>
          <w:tcPr>
            <w:tcW w:w="993" w:type="dxa"/>
          </w:tcPr>
          <w:p w14:paraId="016CFEC4" w14:textId="77777777" w:rsidR="00501540" w:rsidRPr="00D644B8" w:rsidRDefault="00501540" w:rsidP="00AD72CF">
            <w:pPr>
              <w:pStyle w:val="Heading4"/>
              <w:jc w:val="center"/>
              <w:rPr>
                <w:sz w:val="20"/>
                <w:szCs w:val="20"/>
                <w:lang w:val="en-US"/>
              </w:rPr>
            </w:pPr>
            <w:r w:rsidRPr="00D644B8">
              <w:rPr>
                <w:sz w:val="20"/>
                <w:szCs w:val="20"/>
                <w:lang w:val="en-US"/>
              </w:rPr>
              <w:t>Version</w:t>
            </w:r>
          </w:p>
        </w:tc>
        <w:tc>
          <w:tcPr>
            <w:tcW w:w="2126" w:type="dxa"/>
          </w:tcPr>
          <w:p w14:paraId="70A9CB5D" w14:textId="17AE652E" w:rsidR="00501540" w:rsidRPr="00D644B8" w:rsidRDefault="00841BDE" w:rsidP="00AD72CF">
            <w:pPr>
              <w:pStyle w:val="Heading4"/>
              <w:jc w:val="center"/>
              <w:rPr>
                <w:sz w:val="20"/>
                <w:szCs w:val="20"/>
                <w:lang w:val="en-US"/>
              </w:rPr>
            </w:pPr>
            <w:r w:rsidRPr="00D644B8">
              <w:rPr>
                <w:sz w:val="20"/>
                <w:szCs w:val="20"/>
                <w:lang w:val="en-US"/>
              </w:rPr>
              <w:t xml:space="preserve">Effective </w:t>
            </w:r>
            <w:r w:rsidR="00501540" w:rsidRPr="00D644B8">
              <w:rPr>
                <w:sz w:val="20"/>
                <w:szCs w:val="20"/>
                <w:lang w:val="en-US"/>
              </w:rPr>
              <w:t>Date</w:t>
            </w:r>
          </w:p>
          <w:p w14:paraId="4D76577B" w14:textId="48CD8EDB" w:rsidR="00501540" w:rsidRPr="00D644B8" w:rsidRDefault="00AA7A23" w:rsidP="00AD72CF">
            <w:pPr>
              <w:jc w:val="center"/>
              <w:rPr>
                <w:sz w:val="20"/>
                <w:szCs w:val="20"/>
                <w:lang w:val="en-US" w:eastAsia="en-US"/>
              </w:rPr>
            </w:pPr>
            <w:r w:rsidRPr="00D644B8">
              <w:rPr>
                <w:sz w:val="20"/>
                <w:szCs w:val="20"/>
                <w:lang w:val="en-US" w:eastAsia="en-US"/>
              </w:rPr>
              <w:t>(dd-mmm-yyyy)</w:t>
            </w:r>
          </w:p>
        </w:tc>
        <w:tc>
          <w:tcPr>
            <w:tcW w:w="6236" w:type="dxa"/>
          </w:tcPr>
          <w:p w14:paraId="5006DEF4" w14:textId="4CDEF084" w:rsidR="00501540" w:rsidRPr="00D644B8" w:rsidRDefault="002C2317" w:rsidP="00AD72CF">
            <w:pPr>
              <w:pStyle w:val="Heading4"/>
              <w:jc w:val="center"/>
              <w:rPr>
                <w:sz w:val="20"/>
                <w:szCs w:val="20"/>
                <w:lang w:val="en-US"/>
              </w:rPr>
            </w:pPr>
            <w:r w:rsidRPr="00D644B8">
              <w:rPr>
                <w:sz w:val="20"/>
                <w:szCs w:val="20"/>
                <w:lang w:val="en-US"/>
              </w:rPr>
              <w:t>Nature of Revision</w:t>
            </w:r>
          </w:p>
        </w:tc>
      </w:tr>
      <w:tr w:rsidR="00501540" w:rsidRPr="00D644B8" w14:paraId="63A9C639" w14:textId="77777777" w:rsidTr="00297F57">
        <w:tc>
          <w:tcPr>
            <w:tcW w:w="993" w:type="dxa"/>
          </w:tcPr>
          <w:p w14:paraId="5B21AFF7" w14:textId="77777777" w:rsidR="00501540" w:rsidRPr="006C6C2A" w:rsidRDefault="00501540" w:rsidP="0013509C">
            <w:pPr>
              <w:pStyle w:val="Tabelbody"/>
              <w:rPr>
                <w:sz w:val="20"/>
                <w:szCs w:val="20"/>
              </w:rPr>
            </w:pPr>
            <w:r w:rsidRPr="006C6C2A">
              <w:rPr>
                <w:sz w:val="20"/>
                <w:szCs w:val="20"/>
              </w:rPr>
              <w:t>1.0</w:t>
            </w:r>
          </w:p>
        </w:tc>
        <w:tc>
          <w:tcPr>
            <w:tcW w:w="2126" w:type="dxa"/>
          </w:tcPr>
          <w:p w14:paraId="36688A1F" w14:textId="20807A5B" w:rsidR="00501540" w:rsidRPr="006C6C2A" w:rsidRDefault="00501540" w:rsidP="0013509C">
            <w:pPr>
              <w:pStyle w:val="Tabelbody"/>
              <w:rPr>
                <w:sz w:val="20"/>
                <w:szCs w:val="20"/>
                <w:lang w:eastAsia="zh-CN"/>
              </w:rPr>
            </w:pPr>
          </w:p>
        </w:tc>
        <w:tc>
          <w:tcPr>
            <w:tcW w:w="6236" w:type="dxa"/>
          </w:tcPr>
          <w:p w14:paraId="6387969C" w14:textId="053F8B90" w:rsidR="00501540" w:rsidRPr="006C6C2A" w:rsidRDefault="00501540" w:rsidP="0013509C">
            <w:pPr>
              <w:pStyle w:val="Tabelbody"/>
              <w:rPr>
                <w:sz w:val="20"/>
                <w:szCs w:val="20"/>
              </w:rPr>
            </w:pPr>
            <w:r w:rsidRPr="006C6C2A">
              <w:rPr>
                <w:sz w:val="20"/>
                <w:szCs w:val="20"/>
              </w:rPr>
              <w:t>New SOP</w:t>
            </w:r>
          </w:p>
        </w:tc>
      </w:tr>
      <w:tr w:rsidR="006B0382" w:rsidRPr="00D644B8" w14:paraId="3298324D" w14:textId="77777777" w:rsidTr="00297F57">
        <w:tc>
          <w:tcPr>
            <w:tcW w:w="993" w:type="dxa"/>
          </w:tcPr>
          <w:p w14:paraId="35924689" w14:textId="77777777" w:rsidR="006B0382" w:rsidRPr="006C6C2A" w:rsidRDefault="006B0382" w:rsidP="0013509C">
            <w:pPr>
              <w:pStyle w:val="Tabelbody"/>
              <w:rPr>
                <w:sz w:val="20"/>
                <w:szCs w:val="20"/>
              </w:rPr>
            </w:pPr>
            <w:r w:rsidRPr="006C6C2A">
              <w:rPr>
                <w:sz w:val="20"/>
                <w:szCs w:val="20"/>
              </w:rPr>
              <w:t>1.1</w:t>
            </w:r>
          </w:p>
        </w:tc>
        <w:tc>
          <w:tcPr>
            <w:tcW w:w="2126" w:type="dxa"/>
          </w:tcPr>
          <w:p w14:paraId="47A8B59C" w14:textId="3B5E980C" w:rsidR="006B0382" w:rsidRPr="006C6C2A" w:rsidRDefault="006B0382" w:rsidP="0013509C">
            <w:pPr>
              <w:pStyle w:val="Tabelbody"/>
              <w:rPr>
                <w:sz w:val="20"/>
                <w:szCs w:val="20"/>
              </w:rPr>
            </w:pPr>
          </w:p>
        </w:tc>
        <w:tc>
          <w:tcPr>
            <w:tcW w:w="6236" w:type="dxa"/>
          </w:tcPr>
          <w:p w14:paraId="2E4BF239" w14:textId="667404BF" w:rsidR="006B0382" w:rsidRPr="006C6C2A" w:rsidRDefault="006B0382" w:rsidP="0013509C">
            <w:pPr>
              <w:pStyle w:val="Tabelbody"/>
              <w:rPr>
                <w:sz w:val="20"/>
                <w:szCs w:val="20"/>
              </w:rPr>
            </w:pPr>
          </w:p>
        </w:tc>
      </w:tr>
      <w:tr w:rsidR="00501540" w:rsidRPr="00D644B8" w14:paraId="2AE998F6" w14:textId="77777777" w:rsidTr="00297F57">
        <w:tc>
          <w:tcPr>
            <w:tcW w:w="993" w:type="dxa"/>
          </w:tcPr>
          <w:p w14:paraId="13CE734A" w14:textId="55ABECC9" w:rsidR="00501540" w:rsidRPr="006C6C2A" w:rsidRDefault="006B0382" w:rsidP="0013509C">
            <w:pPr>
              <w:pStyle w:val="Tabelbody"/>
              <w:rPr>
                <w:sz w:val="20"/>
                <w:szCs w:val="20"/>
              </w:rPr>
            </w:pPr>
            <w:r w:rsidRPr="006C6C2A">
              <w:rPr>
                <w:sz w:val="20"/>
                <w:szCs w:val="20"/>
              </w:rPr>
              <w:t>2.</w:t>
            </w:r>
            <w:r w:rsidR="002E768E" w:rsidRPr="006C6C2A">
              <w:rPr>
                <w:sz w:val="20"/>
                <w:szCs w:val="20"/>
              </w:rPr>
              <w:t>0</w:t>
            </w:r>
          </w:p>
        </w:tc>
        <w:tc>
          <w:tcPr>
            <w:tcW w:w="2126" w:type="dxa"/>
          </w:tcPr>
          <w:p w14:paraId="7229A403" w14:textId="77777777" w:rsidR="00501540" w:rsidRPr="006C6C2A" w:rsidRDefault="00501540" w:rsidP="0013509C">
            <w:pPr>
              <w:pStyle w:val="Tabelbody"/>
              <w:rPr>
                <w:sz w:val="20"/>
                <w:szCs w:val="20"/>
              </w:rPr>
            </w:pPr>
          </w:p>
        </w:tc>
        <w:tc>
          <w:tcPr>
            <w:tcW w:w="6236" w:type="dxa"/>
          </w:tcPr>
          <w:p w14:paraId="428607E4" w14:textId="77777777" w:rsidR="00501540" w:rsidRPr="006C6C2A" w:rsidRDefault="00501540" w:rsidP="0013509C">
            <w:pPr>
              <w:pStyle w:val="Tabelbody"/>
              <w:rPr>
                <w:sz w:val="20"/>
                <w:szCs w:val="20"/>
              </w:rPr>
            </w:pPr>
          </w:p>
        </w:tc>
      </w:tr>
    </w:tbl>
    <w:p w14:paraId="5E9DD4C1" w14:textId="77777777" w:rsidR="00501540" w:rsidRPr="00D644B8" w:rsidRDefault="00501540" w:rsidP="00501540">
      <w:pPr>
        <w:rPr>
          <w:lang w:val="en-US"/>
        </w:rPr>
      </w:pPr>
    </w:p>
    <w:p w14:paraId="67F7E393" w14:textId="6009EFD9" w:rsidR="00F23127" w:rsidRPr="00D644B8" w:rsidRDefault="00F23127" w:rsidP="00841E10">
      <w:pPr>
        <w:pStyle w:val="TiitreSection"/>
        <w:numPr>
          <w:ilvl w:val="0"/>
          <w:numId w:val="21"/>
        </w:numPr>
        <w:ind w:left="0" w:firstLine="0"/>
        <w:rPr>
          <w:noProof w:val="0"/>
          <w:lang w:val="en-US"/>
        </w:rPr>
      </w:pPr>
      <w:r w:rsidRPr="00D644B8">
        <w:rPr>
          <w:noProof w:val="0"/>
          <w:lang w:val="en-US"/>
        </w:rPr>
        <w:t>Appendices</w:t>
      </w:r>
    </w:p>
    <w:sdt>
      <w:sdtPr>
        <w:alias w:val="Appendix"/>
        <w:tag w:val="Appendix"/>
        <w:id w:val="-1265680008"/>
        <w:placeholder>
          <w:docPart w:val="DefaultPlaceholder_-1854013440"/>
        </w:placeholder>
        <w:showingPlcHdr/>
        <w:text/>
      </w:sdtPr>
      <w:sdtContent>
        <w:p w14:paraId="780F76E4" w14:textId="7B73817F" w:rsidR="00E607FC" w:rsidRDefault="007A77AB" w:rsidP="006C6C2A">
          <w:pPr>
            <w:pStyle w:val="Instructivetext"/>
          </w:pPr>
          <w:r w:rsidRPr="002219EA">
            <w:rPr>
              <w:rStyle w:val="PlaceholderText"/>
              <w:rFonts w:eastAsia="SimSun"/>
            </w:rPr>
            <w:t>Click or tap here to enter text.</w:t>
          </w:r>
        </w:p>
      </w:sdtContent>
    </w:sdt>
    <w:p w14:paraId="3255FAEE" w14:textId="77777777" w:rsidR="00E607FC" w:rsidRDefault="00E607FC" w:rsidP="006C6C2A">
      <w:pPr>
        <w:pStyle w:val="Instructivetext"/>
      </w:pPr>
    </w:p>
    <w:p w14:paraId="1F13DEBD" w14:textId="77777777" w:rsidR="00546FF2" w:rsidRDefault="00546FF2" w:rsidP="006C6C2A">
      <w:pPr>
        <w:pStyle w:val="Instructivetext"/>
      </w:pPr>
    </w:p>
    <w:p w14:paraId="487B516A" w14:textId="77777777" w:rsidR="00546FF2" w:rsidRDefault="00546FF2" w:rsidP="006C6C2A">
      <w:pPr>
        <w:pStyle w:val="Instructivetext"/>
      </w:pPr>
    </w:p>
    <w:p w14:paraId="1B17CCBF" w14:textId="77777777" w:rsidR="00546FF2" w:rsidRDefault="00546FF2" w:rsidP="006C6C2A">
      <w:pPr>
        <w:pStyle w:val="Instructivetext"/>
      </w:pPr>
    </w:p>
    <w:p w14:paraId="324FD192" w14:textId="77777777" w:rsidR="00E607FC" w:rsidRDefault="00E607FC" w:rsidP="006C6C2A">
      <w:pPr>
        <w:pStyle w:val="Instructivetext"/>
      </w:pPr>
    </w:p>
    <w:p w14:paraId="13409A7F" w14:textId="7D738E92" w:rsidR="00FC1686" w:rsidRPr="00D644B8" w:rsidRDefault="001404CB" w:rsidP="0009015D">
      <w:pPr>
        <w:pStyle w:val="Instructivetext"/>
      </w:pPr>
      <w:r w:rsidRPr="00D644B8">
        <w:br/>
      </w:r>
    </w:p>
    <w:sectPr w:rsidR="00FC1686" w:rsidRPr="00D644B8" w:rsidSect="001975EE">
      <w:headerReference w:type="default" r:id="rId11"/>
      <w:footerReference w:type="default" r:id="rId12"/>
      <w:type w:val="continuous"/>
      <w:pgSz w:w="11906" w:h="16838"/>
      <w:pgMar w:top="1418" w:right="1021" w:bottom="1418" w:left="1021" w:header="1644" w:footer="567" w:gutter="0"/>
      <w:cols w:space="567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BDEA67" w14:textId="77777777" w:rsidR="002013C4" w:rsidRDefault="002013C4" w:rsidP="005A1925">
      <w:r>
        <w:separator/>
      </w:r>
    </w:p>
  </w:endnote>
  <w:endnote w:type="continuationSeparator" w:id="0">
    <w:p w14:paraId="69829222" w14:textId="77777777" w:rsidR="002013C4" w:rsidRDefault="002013C4" w:rsidP="005A1925">
      <w:r>
        <w:continuationSeparator/>
      </w:r>
    </w:p>
  </w:endnote>
  <w:endnote w:type="continuationNotice" w:id="1">
    <w:p w14:paraId="4896D5A9" w14:textId="77777777" w:rsidR="002013C4" w:rsidRDefault="002013C4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swald">
    <w:altName w:val="Calibri"/>
    <w:panose1 w:val="00000000000000000000"/>
    <w:charset w:val="00"/>
    <w:family w:val="auto"/>
    <w:pitch w:val="variable"/>
    <w:sig w:usb0="A00002FF" w:usb1="4000204B" w:usb2="00000000" w:usb3="00000000" w:csb0="0000019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swald SemiBold">
    <w:panose1 w:val="00000000000000000000"/>
    <w:charset w:val="4D"/>
    <w:family w:val="auto"/>
    <w:pitch w:val="variable"/>
    <w:sig w:usb0="A00002FF" w:usb1="4000204B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swald Light">
    <w:altName w:val="Calibri"/>
    <w:panose1 w:val="00000000000000000000"/>
    <w:charset w:val="00"/>
    <w:family w:val="auto"/>
    <w:pitch w:val="variable"/>
    <w:sig w:usb0="A00002FF" w:usb1="4000204B" w:usb2="00000000" w:usb3="00000000" w:csb0="00000197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URWPalladioL-Roma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6D3043" w14:textId="4C3877AC" w:rsidR="005A1925" w:rsidRDefault="006E2C37">
    <w:pPr>
      <w:pStyle w:val="Footer"/>
    </w:pPr>
    <w:r>
      <w:rPr>
        <w:noProof/>
      </w:rPr>
      <w:drawing>
        <wp:anchor distT="0" distB="0" distL="114300" distR="114300" simplePos="0" relativeHeight="251658247" behindDoc="0" locked="0" layoutInCell="1" allowOverlap="1" wp14:anchorId="363AB5F5" wp14:editId="4EF9CE56">
          <wp:simplePos x="0" y="0"/>
          <wp:positionH relativeFrom="column">
            <wp:posOffset>-235585</wp:posOffset>
          </wp:positionH>
          <wp:positionV relativeFrom="paragraph">
            <wp:posOffset>-107950</wp:posOffset>
          </wp:positionV>
          <wp:extent cx="1200150" cy="299720"/>
          <wp:effectExtent l="0" t="0" r="0" b="5080"/>
          <wp:wrapNone/>
          <wp:docPr id="1" name="Image 1" descr="Corporate Watercolor Logo For White BG PANTONE 1123 - Danone Corporate Bran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orporate Watercolor Logo For White BG PANTONE 1123 - Danone Corporate Bran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00150" cy="2997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93F5F" w:rsidRPr="003F4FD6">
      <w:rPr>
        <w:noProof/>
      </w:rPr>
      <mc:AlternateContent>
        <mc:Choice Requires="wps">
          <w:drawing>
            <wp:anchor distT="0" distB="0" distL="114300" distR="114300" simplePos="0" relativeHeight="251662343" behindDoc="1" locked="0" layoutInCell="1" allowOverlap="1" wp14:anchorId="53D2AF24" wp14:editId="2D53EC1C">
              <wp:simplePos x="0" y="0"/>
              <wp:positionH relativeFrom="margin">
                <wp:posOffset>5478210</wp:posOffset>
              </wp:positionH>
              <wp:positionV relativeFrom="bottomMargin">
                <wp:posOffset>98385</wp:posOffset>
              </wp:positionV>
              <wp:extent cx="993775" cy="647700"/>
              <wp:effectExtent l="0" t="0" r="15875" b="19050"/>
              <wp:wrapNone/>
              <wp:docPr id="6" name="Zone de texte 15867954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93775" cy="6477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schemeClr val="bg1"/>
                        </a:solidFill>
                      </a:ln>
                    </wps:spPr>
                    <wps:txbx>
                      <w:txbxContent>
                        <w:p w14:paraId="5934C776" w14:textId="5CBECA22" w:rsidR="00396740" w:rsidRDefault="00396740" w:rsidP="008016C0">
                          <w:pPr>
                            <w:pStyle w:val="Footertext"/>
                          </w:pPr>
                          <w:r>
                            <w:t>Template version:</w:t>
                          </w:r>
                        </w:p>
                        <w:p w14:paraId="003F6D46" w14:textId="1C8C7726" w:rsidR="00396740" w:rsidRDefault="00396740" w:rsidP="008016C0">
                          <w:pPr>
                            <w:pStyle w:val="Footertext"/>
                          </w:pPr>
                          <w:r>
                            <w:t>TMP-10031 v</w:t>
                          </w:r>
                          <w:r w:rsidR="0054298C">
                            <w:rPr>
                              <w:rFonts w:hint="eastAsia"/>
                              <w:lang w:eastAsia="zh-CN"/>
                            </w:rPr>
                            <w:t>2.0</w:t>
                          </w:r>
                        </w:p>
                        <w:p w14:paraId="1DC43F3D" w14:textId="6E0909D5" w:rsidR="00247FF1" w:rsidRDefault="00247FF1" w:rsidP="008016C0">
                          <w:pPr>
                            <w:pStyle w:val="Footertext"/>
                          </w:pPr>
                          <w:r>
                            <w:t>Effective Date:</w:t>
                          </w:r>
                        </w:p>
                        <w:p w14:paraId="6B0B4D5B" w14:textId="56410155" w:rsidR="00247FF1" w:rsidRPr="00D70A80" w:rsidRDefault="006E2C37" w:rsidP="008016C0">
                          <w:pPr>
                            <w:pStyle w:val="Footertext"/>
                            <w:rPr>
                              <w:lang w:eastAsia="zh-CN"/>
                            </w:rPr>
                          </w:pPr>
                          <w:r>
                            <w:rPr>
                              <w:lang w:eastAsia="zh-CN"/>
                            </w:rPr>
                            <w:t>28</w:t>
                          </w:r>
                          <w:r w:rsidR="000718E6">
                            <w:rPr>
                              <w:rFonts w:eastAsia="SimSun"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eastAsia="SimSun"/>
                              <w:lang w:eastAsia="zh-CN"/>
                            </w:rPr>
                            <w:t>July</w:t>
                          </w:r>
                          <w:r w:rsidR="00247FF1">
                            <w:t xml:space="preserve"> 202</w:t>
                          </w:r>
                          <w:r w:rsidR="00640BAD">
                            <w:rPr>
                              <w:rFonts w:hint="eastAsia"/>
                              <w:lang w:eastAsia="zh-CN"/>
                            </w:rPr>
                            <w:t>5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upright="1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3D2AF24" id="_x0000_t202" coordsize="21600,21600" o:spt="202" path="m,l,21600r21600,l21600,xe">
              <v:stroke joinstyle="miter"/>
              <v:path gradientshapeok="t" o:connecttype="rect"/>
            </v:shapetype>
            <v:shape id="Zone de texte 1586795425" o:spid="_x0000_s1029" type="#_x0000_t202" style="position:absolute;margin-left:431.35pt;margin-top:7.75pt;width:78.25pt;height:51pt;z-index:-251654137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" fillcolor="white [3201]" strokecolor="white [3212]" strokeweight=".5pt">
              <v:textbox inset="0,0,0,0">
                <w:txbxContent>
                  <w:p w14:paraId="5934C776" w14:textId="5CBECA22" w:rsidR="00396740" w:rsidRDefault="00396740" w:rsidP="008016C0">
                    <w:pPr>
                      <w:pStyle w:val="Footertext"/>
                    </w:pPr>
                    <w:r>
                      <w:t>Template version:</w:t>
                    </w:r>
                  </w:p>
                  <w:p w14:paraId="003F6D46" w14:textId="1C8C7726" w:rsidR="00396740" w:rsidRDefault="00396740" w:rsidP="008016C0">
                    <w:pPr>
                      <w:pStyle w:val="Footertext"/>
                    </w:pPr>
                    <w:r>
                      <w:t>TMP-10031 v</w:t>
                    </w:r>
                    <w:r w:rsidR="0054298C">
                      <w:rPr>
                        <w:rFonts w:hint="eastAsia"/>
                        <w:lang w:eastAsia="zh-CN"/>
                      </w:rPr>
                      <w:t>2.0</w:t>
                    </w:r>
                  </w:p>
                  <w:p w14:paraId="1DC43F3D" w14:textId="6E0909D5" w:rsidR="00247FF1" w:rsidRDefault="00247FF1" w:rsidP="008016C0">
                    <w:pPr>
                      <w:pStyle w:val="Footertext"/>
                    </w:pPr>
                    <w:r>
                      <w:t>Effective Date:</w:t>
                    </w:r>
                  </w:p>
                  <w:p w14:paraId="6B0B4D5B" w14:textId="56410155" w:rsidR="00247FF1" w:rsidRPr="00D70A80" w:rsidRDefault="006E2C37" w:rsidP="008016C0">
                    <w:pPr>
                      <w:pStyle w:val="Footertext"/>
                      <w:rPr>
                        <w:lang w:eastAsia="zh-CN"/>
                      </w:rPr>
                    </w:pPr>
                    <w:r>
                      <w:rPr>
                        <w:lang w:eastAsia="zh-CN"/>
                      </w:rPr>
                      <w:t>28</w:t>
                    </w:r>
                    <w:r w:rsidR="000718E6">
                      <w:rPr>
                        <w:rFonts w:eastAsia="SimSun"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eastAsia="SimSun"/>
                        <w:lang w:eastAsia="zh-CN"/>
                      </w:rPr>
                      <w:t>July</w:t>
                    </w:r>
                    <w:r w:rsidR="00247FF1">
                      <w:t xml:space="preserve"> 202</w:t>
                    </w:r>
                    <w:r w:rsidR="00640BAD">
                      <w:rPr>
                        <w:rFonts w:hint="eastAsia"/>
                        <w:lang w:eastAsia="zh-CN"/>
                      </w:rPr>
                      <w:t>5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 w:rsidR="00393F5F" w:rsidRPr="003F4FD6">
      <w:rPr>
        <w:noProof/>
      </w:rPr>
      <mc:AlternateContent>
        <mc:Choice Requires="wps">
          <w:drawing>
            <wp:anchor distT="0" distB="0" distL="114300" distR="114300" simplePos="0" relativeHeight="251658246" behindDoc="1" locked="0" layoutInCell="1" allowOverlap="1" wp14:anchorId="5571EAE8" wp14:editId="11F1C968">
              <wp:simplePos x="0" y="0"/>
              <wp:positionH relativeFrom="margin">
                <wp:align>center</wp:align>
              </wp:positionH>
              <wp:positionV relativeFrom="page">
                <wp:posOffset>10260893</wp:posOffset>
              </wp:positionV>
              <wp:extent cx="3165676" cy="162046"/>
              <wp:effectExtent l="0" t="0" r="15875" b="28575"/>
              <wp:wrapNone/>
              <wp:docPr id="2" name="Zone de text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65676" cy="162046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schemeClr val="bg1"/>
                        </a:solidFill>
                      </a:ln>
                    </wps:spPr>
                    <wps:txbx>
                      <w:txbxContent>
                        <w:p w14:paraId="754AE2F4" w14:textId="17D18CAC" w:rsidR="0079098E" w:rsidRPr="00D70A80" w:rsidRDefault="0079098E" w:rsidP="008016C0">
                          <w:pPr>
                            <w:pStyle w:val="Footertext"/>
                          </w:pPr>
                          <w:r w:rsidRPr="00186C1A">
                            <w:t xml:space="preserve">For Feedback or comment: </w:t>
                          </w:r>
                          <w:hyperlink r:id="rId2" w:tgtFrame="_blank" w:tooltip="https://forms.office.com/e/edu49xazu1" w:history="1">
                            <w:r w:rsidR="00C82852" w:rsidRPr="00625B8F">
                              <w:rPr>
                                <w:rStyle w:val="Hyperlink"/>
                                <w:color w:val="0070C0"/>
                                <w:szCs w:val="18"/>
                              </w:rPr>
                              <w:t>https://forms.office.com/e/edu49XazU1</w:t>
                            </w:r>
                          </w:hyperlink>
                          <w:r w:rsidRPr="00186C1A">
                            <w:br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upright="1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571EAE8" id="Zone de texte 2" o:spid="_x0000_s1030" type="#_x0000_t202" style="position:absolute;margin-left:0;margin-top:807.95pt;width:249.25pt;height:12.75pt;z-index:-25165823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" fillcolor="white [3201]" strokecolor="white [3212]" strokeweight=".5pt">
              <v:textbox inset="0,0,0,0">
                <w:txbxContent>
                  <w:p w14:paraId="754AE2F4" w14:textId="17D18CAC" w:rsidR="0079098E" w:rsidRPr="00D70A80" w:rsidRDefault="0079098E" w:rsidP="008016C0">
                    <w:pPr>
                      <w:pStyle w:val="Footertext"/>
                    </w:pPr>
                    <w:r w:rsidRPr="00186C1A">
                      <w:t xml:space="preserve">For Feedback or comment: </w:t>
                    </w:r>
                    <w:hyperlink r:id="rId3" w:tgtFrame="_blank" w:tooltip="https://forms.office.com/e/edu49xazu1" w:history="1">
                      <w:r w:rsidR="00C82852" w:rsidRPr="00625B8F">
                        <w:rPr>
                          <w:rStyle w:val="Hyperlink"/>
                          <w:color w:val="0070C0"/>
                          <w:szCs w:val="18"/>
                        </w:rPr>
                        <w:t>https://forms.office.com/e/edu49XazU1</w:t>
                      </w:r>
                    </w:hyperlink>
                    <w:r w:rsidRPr="00186C1A">
                      <w:br/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  <w:r w:rsidR="00393F5F" w:rsidRPr="003F4FD6"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6EEDDEBF" wp14:editId="7B6E9388">
              <wp:simplePos x="0" y="0"/>
              <wp:positionH relativeFrom="margin">
                <wp:align>center</wp:align>
              </wp:positionH>
              <wp:positionV relativeFrom="page">
                <wp:posOffset>10046335</wp:posOffset>
              </wp:positionV>
              <wp:extent cx="2801073" cy="208344"/>
              <wp:effectExtent l="0" t="0" r="18415" b="20320"/>
              <wp:wrapNone/>
              <wp:docPr id="1586795425" name="Zone de texte 15867954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01073" cy="208344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schemeClr val="bg1"/>
                        </a:solidFill>
                      </a:ln>
                    </wps:spPr>
                    <wps:txbx>
                      <w:txbxContent>
                        <w:p w14:paraId="2E27F6E4" w14:textId="14C5AE78" w:rsidR="00A26461" w:rsidRPr="00D70A80" w:rsidRDefault="00104F58" w:rsidP="008016C0">
                          <w:pPr>
                            <w:pStyle w:val="Footertext"/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upright="1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EEDDEBF" id="_x0000_s1031" type="#_x0000_t202" style="position:absolute;margin-left:0;margin-top:791.05pt;width:220.55pt;height:16.4pt;z-index:-2516582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" fillcolor="white [3201]" strokecolor="white [3212]" strokeweight=".5pt">
              <v:textbox inset="0,0,0,0">
                <w:txbxContent>
                  <w:p w14:paraId="2E27F6E4" w14:textId="14C5AE78" w:rsidR="00A26461" w:rsidRPr="00D70A80" w:rsidRDefault="00104F58" w:rsidP="008016C0">
                    <w:pPr>
                      <w:pStyle w:val="Footertext"/>
                    </w:pPr>
                    <w:r>
                      <w:rPr>
                        <w:rFonts w:hint="eastAsia"/>
                        <w:lang w:eastAsia="zh-CN"/>
                      </w:rPr>
                      <w:t>Confidential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8835F8" w14:textId="77777777" w:rsidR="002013C4" w:rsidRDefault="002013C4" w:rsidP="005A1925">
      <w:r>
        <w:separator/>
      </w:r>
    </w:p>
  </w:footnote>
  <w:footnote w:type="continuationSeparator" w:id="0">
    <w:p w14:paraId="3000FA23" w14:textId="77777777" w:rsidR="002013C4" w:rsidRDefault="002013C4" w:rsidP="005A1925">
      <w:r>
        <w:continuationSeparator/>
      </w:r>
    </w:p>
  </w:footnote>
  <w:footnote w:type="continuationNotice" w:id="1">
    <w:p w14:paraId="0AD85218" w14:textId="77777777" w:rsidR="002013C4" w:rsidRDefault="002013C4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5FB096" w14:textId="7EBE82CB" w:rsidR="005A1925" w:rsidRDefault="004F2A23">
    <w:r w:rsidRPr="003F4FD6">
      <w:rPr>
        <w:noProof/>
      </w:rPr>
      <mc:AlternateContent>
        <mc:Choice Requires="wpg">
          <w:drawing>
            <wp:anchor distT="0" distB="0" distL="114300" distR="114300" simplePos="0" relativeHeight="251658244" behindDoc="1" locked="0" layoutInCell="1" allowOverlap="1" wp14:anchorId="400F8D79" wp14:editId="4E09D0D5">
              <wp:simplePos x="0" y="0"/>
              <wp:positionH relativeFrom="column">
                <wp:posOffset>-652780</wp:posOffset>
              </wp:positionH>
              <wp:positionV relativeFrom="paragraph">
                <wp:posOffset>-1048385</wp:posOffset>
              </wp:positionV>
              <wp:extent cx="125730" cy="9941560"/>
              <wp:effectExtent l="0" t="0" r="26670" b="21590"/>
              <wp:wrapNone/>
              <wp:docPr id="1653474678" name="Groupe 165347467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5730" cy="9941560"/>
                        <a:chOff x="0" y="0"/>
                        <a:chExt cx="151200" cy="9941704"/>
                      </a:xfrm>
                    </wpg:grpSpPr>
                    <wps:wsp>
                      <wps:cNvPr id="372532581" name="Rechthoek 1"/>
                      <wps:cNvSpPr/>
                      <wps:spPr>
                        <a:xfrm>
                          <a:off x="0" y="0"/>
                          <a:ext cx="151130" cy="2483485"/>
                        </a:xfrm>
                        <a:prstGeom prst="rect">
                          <a:avLst/>
                        </a:prstGeom>
                        <a:solidFill>
                          <a:srgbClr val="FFAF00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94916002" name="Rechthoek 1"/>
                      <wps:cNvSpPr/>
                      <wps:spPr>
                        <a:xfrm>
                          <a:off x="0" y="2481943"/>
                          <a:ext cx="151130" cy="2483485"/>
                        </a:xfrm>
                        <a:prstGeom prst="rect">
                          <a:avLst/>
                        </a:prstGeom>
                        <a:solidFill>
                          <a:srgbClr val="FF8200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78765412" name="Rechthoek 1"/>
                      <wps:cNvSpPr/>
                      <wps:spPr>
                        <a:xfrm>
                          <a:off x="0" y="4975761"/>
                          <a:ext cx="151130" cy="2483485"/>
                        </a:xfrm>
                        <a:prstGeom prst="rect">
                          <a:avLst/>
                        </a:prstGeom>
                        <a:solidFill>
                          <a:srgbClr val="0070BE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36079790" name="Rechthoek 1"/>
                      <wps:cNvSpPr/>
                      <wps:spPr>
                        <a:xfrm>
                          <a:off x="0" y="7457704"/>
                          <a:ext cx="151200" cy="2484000"/>
                        </a:xfrm>
                        <a:prstGeom prst="rect">
                          <a:avLst/>
                        </a:prstGeom>
                        <a:solidFill>
                          <a:srgbClr val="002676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28203EFE" id="Groupe 1653474678" o:spid="_x0000_s1026" style="position:absolute;margin-left:-51.4pt;margin-top:-82.55pt;width:9.9pt;height:782.8pt;z-index:-251658236;mso-width-relative:margin" coordsize="1512,994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">
              <v:rect id="Rechthoek 1" o:spid="_x0000_s1027" style="position:absolute;width:1511;height:248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" fillcolor="#ffaf00" strokecolor="white [3212]" strokeweight="1pt"/>
              <v:rect id="Rechthoek 1" o:spid="_x0000_s1028" style="position:absolute;top:24819;width:1511;height:248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" fillcolor="#ff8200" strokecolor="white [3212]" strokeweight="1pt"/>
              <v:rect id="Rechthoek 1" o:spid="_x0000_s1029" style="position:absolute;top:49757;width:1511;height:248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" fillcolor="#0070be" strokecolor="white [3212]" strokeweight="1pt"/>
              <v:rect id="Rechthoek 1" o:spid="_x0000_s1030" style="position:absolute;top:74577;width:1512;height:248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" fillcolor="#002676" strokecolor="white [3212]" strokeweight="1pt"/>
            </v:group>
          </w:pict>
        </mc:Fallback>
      </mc:AlternateContent>
    </w:r>
    <w:r w:rsidR="007E0C44" w:rsidRPr="003F4FD6">
      <w:rPr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16B27646" wp14:editId="54EA01E6">
              <wp:simplePos x="0" y="0"/>
              <wp:positionH relativeFrom="column">
                <wp:posOffset>4755515</wp:posOffset>
              </wp:positionH>
              <wp:positionV relativeFrom="paragraph">
                <wp:posOffset>-717550</wp:posOffset>
              </wp:positionV>
              <wp:extent cx="0" cy="660400"/>
              <wp:effectExtent l="0" t="0" r="38100" b="25400"/>
              <wp:wrapNone/>
              <wp:docPr id="1311440740" name="Connecteur droit 13114407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660400"/>
                      </a:xfrm>
                      <a:prstGeom prst="line">
                        <a:avLst/>
                      </a:prstGeom>
                      <a:ln>
                        <a:solidFill>
                          <a:schemeClr val="accent2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DE0C307" id="Connecteur droit 1311440740" o:spid="_x0000_s1026" style="position:absolute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74.45pt,-56.5pt" to="374.45pt,-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" strokecolor="#59aadf [3205]" strokeweight=".5pt">
              <v:stroke joinstyle="miter"/>
            </v:line>
          </w:pict>
        </mc:Fallback>
      </mc:AlternateContent>
    </w:r>
    <w:r w:rsidR="00D003A9" w:rsidRPr="003F4FD6">
      <w:rPr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032652DE" wp14:editId="26714CBA">
              <wp:simplePos x="0" y="0"/>
              <wp:positionH relativeFrom="margin">
                <wp:align>right</wp:align>
              </wp:positionH>
              <wp:positionV relativeFrom="paragraph">
                <wp:posOffset>-751840</wp:posOffset>
              </wp:positionV>
              <wp:extent cx="1357630" cy="775970"/>
              <wp:effectExtent l="0" t="0" r="0" b="5080"/>
              <wp:wrapNone/>
              <wp:docPr id="210074520" name="Zone de texte 2100745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57630" cy="77597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0FB939A5" w14:textId="619ED793" w:rsidR="003972B3" w:rsidRPr="002C2317" w:rsidRDefault="003972B3" w:rsidP="003972B3">
                          <w:pPr>
                            <w:spacing w:after="0" w:line="228" w:lineRule="auto"/>
                            <w:rPr>
                              <w:rFonts w:ascii="Oswald" w:hAnsi="Oswald"/>
                              <w:sz w:val="20"/>
                              <w:szCs w:val="20"/>
                              <w:lang w:val="en-US"/>
                            </w:rPr>
                          </w:pPr>
                          <w:r w:rsidRPr="002C2317">
                            <w:rPr>
                              <w:rFonts w:ascii="Oswald" w:hAnsi="Oswald"/>
                              <w:sz w:val="20"/>
                              <w:szCs w:val="20"/>
                              <w:lang w:val="en-US"/>
                            </w:rPr>
                            <w:t>QD ref</w:t>
                          </w:r>
                          <w:r w:rsidRPr="002C2317">
                            <w:rPr>
                              <w:rFonts w:asciiTheme="minorHAnsi" w:hAnsiTheme="minorHAnsi"/>
                              <w:sz w:val="20"/>
                              <w:szCs w:val="20"/>
                              <w:lang w:val="en-US"/>
                            </w:rPr>
                            <w:t>:</w:t>
                          </w:r>
                          <w:r w:rsidRPr="002C2317">
                            <w:rPr>
                              <w:rFonts w:ascii="Oswald" w:hAnsi="Oswald"/>
                              <w:sz w:val="20"/>
                              <w:szCs w:val="20"/>
                              <w:lang w:val="en-US"/>
                            </w:rPr>
                            <w:t xml:space="preserve"> </w:t>
                          </w:r>
                          <w:r w:rsidR="00421E41">
                            <w:rPr>
                              <w:rFonts w:asciiTheme="minorHAnsi" w:hAnsiTheme="minorHAnsi"/>
                              <w:sz w:val="20"/>
                              <w:szCs w:val="20"/>
                              <w:lang w:val="en-US"/>
                            </w:rPr>
                            <w:t>SOP</w:t>
                          </w:r>
                          <w:r w:rsidRPr="002C2317">
                            <w:rPr>
                              <w:rFonts w:asciiTheme="minorHAnsi" w:hAnsiTheme="minorHAnsi"/>
                              <w:sz w:val="20"/>
                              <w:szCs w:val="20"/>
                              <w:lang w:val="en-US"/>
                            </w:rPr>
                            <w:t>-</w:t>
                          </w:r>
                          <w:r w:rsidR="00421E41">
                            <w:rPr>
                              <w:rFonts w:asciiTheme="minorHAnsi" w:hAnsiTheme="minorHAnsi"/>
                              <w:sz w:val="20"/>
                              <w:szCs w:val="20"/>
                              <w:lang w:val="en-US"/>
                            </w:rPr>
                            <w:t>xxx</w:t>
                          </w:r>
                        </w:p>
                        <w:p w14:paraId="4FE51D19" w14:textId="72D035C3" w:rsidR="003972B3" w:rsidRPr="002C2317" w:rsidRDefault="003972B3" w:rsidP="003972B3">
                          <w:pPr>
                            <w:spacing w:after="0" w:line="228" w:lineRule="auto"/>
                            <w:rPr>
                              <w:rFonts w:asciiTheme="minorHAnsi" w:hAnsiTheme="minorHAnsi"/>
                              <w:sz w:val="20"/>
                              <w:szCs w:val="20"/>
                              <w:lang w:val="en-US"/>
                            </w:rPr>
                          </w:pPr>
                          <w:r w:rsidRPr="002C2317">
                            <w:rPr>
                              <w:rFonts w:ascii="Oswald" w:hAnsi="Oswald"/>
                              <w:sz w:val="20"/>
                              <w:szCs w:val="20"/>
                              <w:lang w:val="en-US"/>
                            </w:rPr>
                            <w:t xml:space="preserve">Version: </w:t>
                          </w:r>
                          <w:r w:rsidR="00B363F3">
                            <w:rPr>
                              <w:rFonts w:asciiTheme="minorHAnsi" w:hAnsiTheme="minorHAnsi"/>
                              <w:sz w:val="20"/>
                              <w:szCs w:val="20"/>
                              <w:lang w:val="en-US"/>
                            </w:rPr>
                            <w:t>1</w:t>
                          </w:r>
                          <w:r w:rsidR="00421E41">
                            <w:rPr>
                              <w:rFonts w:asciiTheme="minorHAnsi" w:hAnsiTheme="minorHAnsi"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  <w:r w:rsidR="00B363F3">
                            <w:rPr>
                              <w:rFonts w:asciiTheme="minorHAnsi" w:hAnsiTheme="minorHAnsi"/>
                              <w:sz w:val="20"/>
                              <w:szCs w:val="20"/>
                              <w:lang w:val="en-US"/>
                            </w:rPr>
                            <w:t>0</w:t>
                          </w:r>
                          <w:r w:rsidRPr="00B44956">
                            <w:rPr>
                              <w:rFonts w:ascii="Oswald" w:hAnsi="Oswald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2C2317">
                            <w:rPr>
                              <w:rFonts w:ascii="Oswald" w:hAnsi="Oswald"/>
                              <w:sz w:val="20"/>
                              <w:szCs w:val="20"/>
                              <w:lang w:val="en-US"/>
                            </w:rPr>
                            <w:instrText xml:space="preserve"> FILLIN   \* MERGEFORMAT </w:instrText>
                          </w:r>
                          <w:r w:rsidRPr="00B44956">
                            <w:rPr>
                              <w:rFonts w:ascii="Oswald" w:hAnsi="Oswald"/>
                              <w:sz w:val="20"/>
                              <w:szCs w:val="20"/>
                            </w:rPr>
                            <w:fldChar w:fldCharType="separate"/>
                          </w:r>
                          <w:r w:rsidRPr="00B44956">
                            <w:rPr>
                              <w:rFonts w:ascii="Oswald" w:hAnsi="Oswald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  <w:p w14:paraId="239A1DBA" w14:textId="0ED731FB" w:rsidR="003972B3" w:rsidRPr="002C2317" w:rsidRDefault="006A6D22" w:rsidP="003972B3">
                          <w:pPr>
                            <w:spacing w:after="0" w:line="228" w:lineRule="auto"/>
                            <w:rPr>
                              <w:rFonts w:asciiTheme="minorHAnsi" w:hAnsiTheme="minorHAnsi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Oswald" w:hAnsi="Oswald"/>
                              <w:sz w:val="20"/>
                              <w:szCs w:val="20"/>
                              <w:lang w:val="en-US"/>
                            </w:rPr>
                            <w:t xml:space="preserve">Effective </w:t>
                          </w:r>
                          <w:r w:rsidR="003972B3" w:rsidRPr="002C2317">
                            <w:rPr>
                              <w:rFonts w:ascii="Oswald" w:hAnsi="Oswald"/>
                              <w:sz w:val="20"/>
                              <w:szCs w:val="20"/>
                              <w:lang w:val="en-US"/>
                            </w:rPr>
                            <w:t>Date</w:t>
                          </w:r>
                          <w:r w:rsidR="003972B3" w:rsidRPr="002C2317">
                            <w:rPr>
                              <w:rFonts w:asciiTheme="minorHAnsi" w:hAnsiTheme="minorHAnsi"/>
                              <w:sz w:val="20"/>
                              <w:szCs w:val="20"/>
                              <w:lang w:val="en-US"/>
                            </w:rPr>
                            <w:t xml:space="preserve">: </w:t>
                          </w:r>
                          <w:r w:rsidR="00B34FC3">
                            <w:rPr>
                              <w:rFonts w:asciiTheme="minorHAnsi" w:hAnsiTheme="minorHAnsi"/>
                              <w:sz w:val="20"/>
                              <w:szCs w:val="20"/>
                              <w:lang w:val="en-US"/>
                            </w:rPr>
                            <w:t>DD</w:t>
                          </w:r>
                          <w:r w:rsidR="00421E41">
                            <w:rPr>
                              <w:rFonts w:asciiTheme="minorHAnsi" w:hAnsiTheme="minorHAnsi"/>
                              <w:sz w:val="20"/>
                              <w:szCs w:val="20"/>
                              <w:lang w:val="en-US"/>
                            </w:rPr>
                            <w:t xml:space="preserve"> MM YYYY</w:t>
                          </w:r>
                        </w:p>
                        <w:p w14:paraId="1F296AF1" w14:textId="10905474" w:rsidR="00906A8E" w:rsidRPr="0085673A" w:rsidRDefault="003972B3" w:rsidP="00E948E7">
                          <w:pPr>
                            <w:pStyle w:val="Header"/>
                          </w:pPr>
                          <w:r w:rsidRPr="002C2317">
                            <w:rPr>
                              <w:rFonts w:ascii="Oswald" w:hAnsi="Oswald"/>
                              <w:sz w:val="20"/>
                              <w:szCs w:val="20"/>
                              <w:lang w:val="en-US"/>
                            </w:rPr>
                            <w:t>No of pages</w:t>
                          </w:r>
                          <w:r w:rsidRPr="002C2317">
                            <w:rPr>
                              <w:rFonts w:asciiTheme="minorHAnsi" w:hAnsiTheme="minorHAnsi"/>
                              <w:sz w:val="20"/>
                              <w:szCs w:val="20"/>
                              <w:lang w:val="en-US"/>
                            </w:rPr>
                            <w:t xml:space="preserve">: </w:t>
                          </w:r>
                          <w:sdt>
                            <w:sdtPr>
                              <w:id w:val="-1301378448"/>
                              <w:docPartObj>
                                <w:docPartGallery w:val="Page Numbers (Top of Page)"/>
                                <w:docPartUnique/>
                              </w:docPartObj>
                            </w:sdtPr>
                            <w:sdtContent>
                              <w:r w:rsidR="00E05964" w:rsidRPr="0085673A"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  <w:fldChar w:fldCharType="begin"/>
                              </w:r>
                              <w:r w:rsidR="00E05964" w:rsidRPr="0085673A">
                                <w:rPr>
                                  <w:b/>
                                  <w:bCs/>
                                </w:rPr>
                                <w:instrText>PAGE</w:instrText>
                              </w:r>
                              <w:r w:rsidR="00E05964" w:rsidRPr="0085673A"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  <w:fldChar w:fldCharType="separate"/>
                              </w:r>
                              <w:r w:rsidR="00E05964"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  <w:t>1</w:t>
                              </w:r>
                              <w:r w:rsidR="00E05964" w:rsidRPr="0085673A"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  <w:fldChar w:fldCharType="end"/>
                              </w:r>
                              <w:r w:rsidR="00E05964" w:rsidRPr="0085673A">
                                <w:t xml:space="preserve"> </w:t>
                              </w:r>
                              <w:r w:rsidR="00E05964">
                                <w:t>of</w:t>
                              </w:r>
                              <w:r w:rsidR="00E05964" w:rsidRPr="0085673A">
                                <w:t xml:space="preserve"> </w:t>
                              </w:r>
                              <w:r w:rsidR="00E05964" w:rsidRPr="0085673A"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  <w:fldChar w:fldCharType="begin"/>
                              </w:r>
                              <w:r w:rsidR="00E05964" w:rsidRPr="0085673A">
                                <w:rPr>
                                  <w:b/>
                                  <w:bCs/>
                                </w:rPr>
                                <w:instrText>NUMPAGES</w:instrText>
                              </w:r>
                              <w:r w:rsidR="00E05964" w:rsidRPr="0085673A"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  <w:fldChar w:fldCharType="separate"/>
                              </w:r>
                              <w:r w:rsidR="00E05964"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  <w:t>2</w:t>
                              </w:r>
                              <w:r w:rsidR="00E05964" w:rsidRPr="0085673A"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  <w:fldChar w:fldCharType="end"/>
                              </w:r>
                            </w:sdtContent>
                          </w:sdt>
                        </w:p>
                        <w:p w14:paraId="6A7333A5" w14:textId="12F85A39" w:rsidR="003972B3" w:rsidRPr="002C2317" w:rsidRDefault="003972B3" w:rsidP="003972B3">
                          <w:pPr>
                            <w:spacing w:after="0" w:line="228" w:lineRule="auto"/>
                            <w:rPr>
                              <w:rFonts w:asciiTheme="minorHAnsi" w:hAnsiTheme="minorHAnsi"/>
                              <w:sz w:val="20"/>
                              <w:szCs w:val="20"/>
                              <w:lang w:val="en-US"/>
                            </w:rPr>
                          </w:pPr>
                        </w:p>
                        <w:p w14:paraId="2A1A06BB" w14:textId="77777777" w:rsidR="00AA6A27" w:rsidRPr="002C2317" w:rsidRDefault="00AA6A27" w:rsidP="00043E69">
                          <w:pPr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32652DE" id="_x0000_t202" coordsize="21600,21600" o:spt="202" path="m,l,21600r21600,l21600,xe">
              <v:stroke joinstyle="miter"/>
              <v:path gradientshapeok="t" o:connecttype="rect"/>
            </v:shapetype>
            <v:shape id="Zone de texte 210074520" o:spid="_x0000_s1026" type="#_x0000_t202" style="position:absolute;margin-left:55.7pt;margin-top:-59.2pt;width:106.9pt;height:61.1pt;z-index:25165824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" fillcolor="white [3201]" stroked="f" strokeweight=".5pt">
              <v:textbox inset="0,0,0,0">
                <w:txbxContent>
                  <w:p w14:paraId="0FB939A5" w14:textId="619ED793" w:rsidR="003972B3" w:rsidRPr="002C2317" w:rsidRDefault="003972B3" w:rsidP="003972B3">
                    <w:pPr>
                      <w:spacing w:after="0" w:line="228" w:lineRule="auto"/>
                      <w:rPr>
                        <w:rFonts w:ascii="Oswald" w:hAnsi="Oswald"/>
                        <w:sz w:val="20"/>
                        <w:szCs w:val="20"/>
                        <w:lang w:val="en-US"/>
                      </w:rPr>
                    </w:pPr>
                    <w:r w:rsidRPr="002C2317">
                      <w:rPr>
                        <w:rFonts w:ascii="Oswald" w:hAnsi="Oswald"/>
                        <w:sz w:val="20"/>
                        <w:szCs w:val="20"/>
                        <w:lang w:val="en-US"/>
                      </w:rPr>
                      <w:t>QD ref</w:t>
                    </w:r>
                    <w:r w:rsidRPr="002C2317">
                      <w:rPr>
                        <w:rFonts w:asciiTheme="minorHAnsi" w:hAnsiTheme="minorHAnsi"/>
                        <w:sz w:val="20"/>
                        <w:szCs w:val="20"/>
                        <w:lang w:val="en-US"/>
                      </w:rPr>
                      <w:t>:</w:t>
                    </w:r>
                    <w:r w:rsidRPr="002C2317">
                      <w:rPr>
                        <w:rFonts w:ascii="Oswald" w:hAnsi="Oswald"/>
                        <w:sz w:val="20"/>
                        <w:szCs w:val="20"/>
                        <w:lang w:val="en-US"/>
                      </w:rPr>
                      <w:t xml:space="preserve"> </w:t>
                    </w:r>
                    <w:r w:rsidR="00421E41">
                      <w:rPr>
                        <w:rFonts w:asciiTheme="minorHAnsi" w:hAnsiTheme="minorHAnsi"/>
                        <w:sz w:val="20"/>
                        <w:szCs w:val="20"/>
                        <w:lang w:val="en-US"/>
                      </w:rPr>
                      <w:t>SOP</w:t>
                    </w:r>
                    <w:r w:rsidRPr="002C2317">
                      <w:rPr>
                        <w:rFonts w:asciiTheme="minorHAnsi" w:hAnsiTheme="minorHAnsi"/>
                        <w:sz w:val="20"/>
                        <w:szCs w:val="20"/>
                        <w:lang w:val="en-US"/>
                      </w:rPr>
                      <w:t>-</w:t>
                    </w:r>
                    <w:r w:rsidR="00421E41">
                      <w:rPr>
                        <w:rFonts w:asciiTheme="minorHAnsi" w:hAnsiTheme="minorHAnsi"/>
                        <w:sz w:val="20"/>
                        <w:szCs w:val="20"/>
                        <w:lang w:val="en-US"/>
                      </w:rPr>
                      <w:t>xxx</w:t>
                    </w:r>
                  </w:p>
                  <w:p w14:paraId="4FE51D19" w14:textId="72D035C3" w:rsidR="003972B3" w:rsidRPr="002C2317" w:rsidRDefault="003972B3" w:rsidP="003972B3">
                    <w:pPr>
                      <w:spacing w:after="0" w:line="228" w:lineRule="auto"/>
                      <w:rPr>
                        <w:rFonts w:asciiTheme="minorHAnsi" w:hAnsiTheme="minorHAnsi"/>
                        <w:sz w:val="20"/>
                        <w:szCs w:val="20"/>
                        <w:lang w:val="en-US"/>
                      </w:rPr>
                    </w:pPr>
                    <w:r w:rsidRPr="002C2317">
                      <w:rPr>
                        <w:rFonts w:ascii="Oswald" w:hAnsi="Oswald"/>
                        <w:sz w:val="20"/>
                        <w:szCs w:val="20"/>
                        <w:lang w:val="en-US"/>
                      </w:rPr>
                      <w:t xml:space="preserve">Version: </w:t>
                    </w:r>
                    <w:r w:rsidR="00B363F3">
                      <w:rPr>
                        <w:rFonts w:asciiTheme="minorHAnsi" w:hAnsiTheme="minorHAnsi"/>
                        <w:sz w:val="20"/>
                        <w:szCs w:val="20"/>
                        <w:lang w:val="en-US"/>
                      </w:rPr>
                      <w:t>1</w:t>
                    </w:r>
                    <w:r w:rsidR="00421E41">
                      <w:rPr>
                        <w:rFonts w:asciiTheme="minorHAnsi" w:hAnsiTheme="minorHAnsi"/>
                        <w:sz w:val="20"/>
                        <w:szCs w:val="20"/>
                        <w:lang w:val="en-US"/>
                      </w:rPr>
                      <w:t>.</w:t>
                    </w:r>
                    <w:r w:rsidR="00B363F3">
                      <w:rPr>
                        <w:rFonts w:asciiTheme="minorHAnsi" w:hAnsiTheme="minorHAnsi"/>
                        <w:sz w:val="20"/>
                        <w:szCs w:val="20"/>
                        <w:lang w:val="en-US"/>
                      </w:rPr>
                      <w:t>0</w:t>
                    </w:r>
                    <w:r w:rsidRPr="00B44956">
                      <w:rPr>
                        <w:rFonts w:ascii="Oswald" w:hAnsi="Oswald"/>
                        <w:sz w:val="20"/>
                        <w:szCs w:val="20"/>
                      </w:rPr>
                      <w:fldChar w:fldCharType="begin"/>
                    </w:r>
                    <w:r w:rsidRPr="002C2317">
                      <w:rPr>
                        <w:rFonts w:ascii="Oswald" w:hAnsi="Oswald"/>
                        <w:sz w:val="20"/>
                        <w:szCs w:val="20"/>
                        <w:lang w:val="en-US"/>
                      </w:rPr>
                      <w:instrText xml:space="preserve"> FILLIN   \* MERGEFORMAT </w:instrText>
                    </w:r>
                    <w:r w:rsidRPr="00B44956">
                      <w:rPr>
                        <w:rFonts w:ascii="Oswald" w:hAnsi="Oswald"/>
                        <w:sz w:val="20"/>
                        <w:szCs w:val="20"/>
                      </w:rPr>
                      <w:fldChar w:fldCharType="separate"/>
                    </w:r>
                    <w:r w:rsidRPr="00B44956">
                      <w:rPr>
                        <w:rFonts w:ascii="Oswald" w:hAnsi="Oswald"/>
                        <w:sz w:val="20"/>
                        <w:szCs w:val="20"/>
                      </w:rPr>
                      <w:fldChar w:fldCharType="end"/>
                    </w:r>
                  </w:p>
                  <w:p w14:paraId="239A1DBA" w14:textId="0ED731FB" w:rsidR="003972B3" w:rsidRPr="002C2317" w:rsidRDefault="006A6D22" w:rsidP="003972B3">
                    <w:pPr>
                      <w:spacing w:after="0" w:line="228" w:lineRule="auto"/>
                      <w:rPr>
                        <w:rFonts w:asciiTheme="minorHAnsi" w:hAnsiTheme="minorHAnsi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Oswald" w:hAnsi="Oswald"/>
                        <w:sz w:val="20"/>
                        <w:szCs w:val="20"/>
                        <w:lang w:val="en-US"/>
                      </w:rPr>
                      <w:t xml:space="preserve">Effective </w:t>
                    </w:r>
                    <w:r w:rsidR="003972B3" w:rsidRPr="002C2317">
                      <w:rPr>
                        <w:rFonts w:ascii="Oswald" w:hAnsi="Oswald"/>
                        <w:sz w:val="20"/>
                        <w:szCs w:val="20"/>
                        <w:lang w:val="en-US"/>
                      </w:rPr>
                      <w:t>Date</w:t>
                    </w:r>
                    <w:r w:rsidR="003972B3" w:rsidRPr="002C2317">
                      <w:rPr>
                        <w:rFonts w:asciiTheme="minorHAnsi" w:hAnsiTheme="minorHAnsi"/>
                        <w:sz w:val="20"/>
                        <w:szCs w:val="20"/>
                        <w:lang w:val="en-US"/>
                      </w:rPr>
                      <w:t xml:space="preserve">: </w:t>
                    </w:r>
                    <w:r w:rsidR="00B34FC3">
                      <w:rPr>
                        <w:rFonts w:asciiTheme="minorHAnsi" w:hAnsiTheme="minorHAnsi"/>
                        <w:sz w:val="20"/>
                        <w:szCs w:val="20"/>
                        <w:lang w:val="en-US"/>
                      </w:rPr>
                      <w:t>DD</w:t>
                    </w:r>
                    <w:r w:rsidR="00421E41">
                      <w:rPr>
                        <w:rFonts w:asciiTheme="minorHAnsi" w:hAnsiTheme="minorHAnsi"/>
                        <w:sz w:val="20"/>
                        <w:szCs w:val="20"/>
                        <w:lang w:val="en-US"/>
                      </w:rPr>
                      <w:t xml:space="preserve"> MM YYYY</w:t>
                    </w:r>
                  </w:p>
                  <w:p w14:paraId="1F296AF1" w14:textId="10905474" w:rsidR="00906A8E" w:rsidRPr="0085673A" w:rsidRDefault="003972B3" w:rsidP="00E948E7">
                    <w:pPr>
                      <w:pStyle w:val="Header"/>
                    </w:pPr>
                    <w:r w:rsidRPr="002C2317">
                      <w:rPr>
                        <w:rFonts w:ascii="Oswald" w:hAnsi="Oswald"/>
                        <w:sz w:val="20"/>
                        <w:szCs w:val="20"/>
                        <w:lang w:val="en-US"/>
                      </w:rPr>
                      <w:t>No of pages</w:t>
                    </w:r>
                    <w:r w:rsidRPr="002C2317">
                      <w:rPr>
                        <w:rFonts w:asciiTheme="minorHAnsi" w:hAnsiTheme="minorHAnsi"/>
                        <w:sz w:val="20"/>
                        <w:szCs w:val="20"/>
                        <w:lang w:val="en-US"/>
                      </w:rPr>
                      <w:t xml:space="preserve">: </w:t>
                    </w:r>
                    <w:sdt>
                      <w:sdtPr>
                        <w:id w:val="-1301378448"/>
                        <w:docPartObj>
                          <w:docPartGallery w:val="Page Numbers (Top of Page)"/>
                          <w:docPartUnique/>
                        </w:docPartObj>
                      </w:sdtPr>
                      <w:sdtEndPr/>
                      <w:sdtContent>
                        <w:r w:rsidR="00E05964" w:rsidRPr="0085673A">
                          <w:rPr>
                            <w:b/>
                            <w:bCs/>
                            <w:sz w:val="24"/>
                            <w:szCs w:val="24"/>
                          </w:rPr>
                          <w:fldChar w:fldCharType="begin"/>
                        </w:r>
                        <w:r w:rsidR="00E05964" w:rsidRPr="0085673A">
                          <w:rPr>
                            <w:b/>
                            <w:bCs/>
                          </w:rPr>
                          <w:instrText>PAGE</w:instrText>
                        </w:r>
                        <w:r w:rsidR="00E05964" w:rsidRPr="0085673A">
                          <w:rPr>
                            <w:b/>
                            <w:bCs/>
                            <w:sz w:val="24"/>
                            <w:szCs w:val="24"/>
                          </w:rPr>
                          <w:fldChar w:fldCharType="separate"/>
                        </w:r>
                        <w:r w:rsidR="00E05964">
                          <w:rPr>
                            <w:b/>
                            <w:bCs/>
                            <w:sz w:val="24"/>
                            <w:szCs w:val="24"/>
                          </w:rPr>
                          <w:t>1</w:t>
                        </w:r>
                        <w:r w:rsidR="00E05964" w:rsidRPr="0085673A">
                          <w:rPr>
                            <w:b/>
                            <w:bCs/>
                            <w:sz w:val="24"/>
                            <w:szCs w:val="24"/>
                          </w:rPr>
                          <w:fldChar w:fldCharType="end"/>
                        </w:r>
                        <w:r w:rsidR="00E05964" w:rsidRPr="0085673A">
                          <w:t xml:space="preserve"> </w:t>
                        </w:r>
                        <w:r w:rsidR="00E05964">
                          <w:t>of</w:t>
                        </w:r>
                        <w:r w:rsidR="00E05964" w:rsidRPr="0085673A">
                          <w:t xml:space="preserve"> </w:t>
                        </w:r>
                        <w:r w:rsidR="00E05964" w:rsidRPr="0085673A">
                          <w:rPr>
                            <w:b/>
                            <w:bCs/>
                            <w:sz w:val="24"/>
                            <w:szCs w:val="24"/>
                          </w:rPr>
                          <w:fldChar w:fldCharType="begin"/>
                        </w:r>
                        <w:r w:rsidR="00E05964" w:rsidRPr="0085673A">
                          <w:rPr>
                            <w:b/>
                            <w:bCs/>
                          </w:rPr>
                          <w:instrText>NUMPAGES</w:instrText>
                        </w:r>
                        <w:r w:rsidR="00E05964" w:rsidRPr="0085673A">
                          <w:rPr>
                            <w:b/>
                            <w:bCs/>
                            <w:sz w:val="24"/>
                            <w:szCs w:val="24"/>
                          </w:rPr>
                          <w:fldChar w:fldCharType="separate"/>
                        </w:r>
                        <w:r w:rsidR="00E05964">
                          <w:rPr>
                            <w:b/>
                            <w:bCs/>
                            <w:sz w:val="24"/>
                            <w:szCs w:val="24"/>
                          </w:rPr>
                          <w:t>2</w:t>
                        </w:r>
                        <w:r w:rsidR="00E05964" w:rsidRPr="0085673A">
                          <w:rPr>
                            <w:b/>
                            <w:bCs/>
                            <w:sz w:val="24"/>
                            <w:szCs w:val="24"/>
                          </w:rPr>
                          <w:fldChar w:fldCharType="end"/>
                        </w:r>
                      </w:sdtContent>
                    </w:sdt>
                  </w:p>
                  <w:p w14:paraId="6A7333A5" w14:textId="12F85A39" w:rsidR="003972B3" w:rsidRPr="002C2317" w:rsidRDefault="003972B3" w:rsidP="003972B3">
                    <w:pPr>
                      <w:spacing w:after="0" w:line="228" w:lineRule="auto"/>
                      <w:rPr>
                        <w:rFonts w:asciiTheme="minorHAnsi" w:hAnsiTheme="minorHAnsi"/>
                        <w:sz w:val="20"/>
                        <w:szCs w:val="20"/>
                        <w:lang w:val="en-US"/>
                      </w:rPr>
                    </w:pPr>
                  </w:p>
                  <w:p w14:paraId="2A1A06BB" w14:textId="77777777" w:rsidR="00AA6A27" w:rsidRPr="002C2317" w:rsidRDefault="00AA6A27" w:rsidP="00043E69">
                    <w:pPr>
                      <w:rPr>
                        <w:lang w:val="en-US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 w:rsidR="002735C3" w:rsidRPr="003F4FD6">
      <w:rPr>
        <w:noProof/>
      </w:rPr>
      <mc:AlternateContent>
        <mc:Choice Requires="wps">
          <w:drawing>
            <wp:anchor distT="0" distB="0" distL="114300" distR="114300" simplePos="0" relativeHeight="251658245" behindDoc="0" locked="0" layoutInCell="1" allowOverlap="1" wp14:anchorId="7778C887" wp14:editId="74253DDA">
              <wp:simplePos x="0" y="0"/>
              <wp:positionH relativeFrom="page">
                <wp:posOffset>182154</wp:posOffset>
              </wp:positionH>
              <wp:positionV relativeFrom="margin">
                <wp:posOffset>-244929</wp:posOffset>
              </wp:positionV>
              <wp:extent cx="2105660" cy="201295"/>
              <wp:effectExtent l="0" t="0" r="8890" b="8255"/>
              <wp:wrapNone/>
              <wp:docPr id="1969767490" name="Zone de texte 196976749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05660" cy="2012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3F96C0F" w14:textId="77777777" w:rsidR="00C41204" w:rsidRPr="00043E69" w:rsidRDefault="00C41204" w:rsidP="00AC1261">
                          <w:pPr>
                            <w:pStyle w:val="Noteinheader"/>
                          </w:pPr>
                          <w:r w:rsidRPr="00043E69">
                            <w:t>This version supersedes all previous versions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778C887" id="Zone de texte 1969767490" o:spid="_x0000_s1027" type="#_x0000_t202" style="position:absolute;margin-left:14.35pt;margin-top:-19.3pt;width:165.8pt;height:15.85pt;z-index:251658245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" filled="f" stroked="f" strokeweight=".5pt">
              <v:textbox inset="0,0,0,0">
                <w:txbxContent>
                  <w:p w14:paraId="73F96C0F" w14:textId="77777777" w:rsidR="00C41204" w:rsidRPr="00043E69" w:rsidRDefault="00C41204" w:rsidP="00AC1261">
                    <w:pPr>
                      <w:pStyle w:val="Noteinheader"/>
                    </w:pPr>
                    <w:r w:rsidRPr="00043E69">
                      <w:t>This version supersedes all previous versions</w:t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  <w:r w:rsidR="002735C3" w:rsidRPr="003F4FD6"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106C87F9" wp14:editId="0328C492">
              <wp:simplePos x="0" y="0"/>
              <wp:positionH relativeFrom="page">
                <wp:posOffset>179614</wp:posOffset>
              </wp:positionH>
              <wp:positionV relativeFrom="page">
                <wp:posOffset>217714</wp:posOffset>
              </wp:positionV>
              <wp:extent cx="4332515" cy="629920"/>
              <wp:effectExtent l="0" t="0" r="11430" b="17780"/>
              <wp:wrapNone/>
              <wp:docPr id="562064674" name="Zone de texte 56206467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332515" cy="62992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schemeClr val="bg1"/>
                        </a:solidFill>
                      </a:ln>
                    </wps:spPr>
                    <wps:txbx>
                      <w:txbxContent>
                        <w:p w14:paraId="476208F7" w14:textId="265E9F32" w:rsidR="00376F75" w:rsidRPr="002735C3" w:rsidRDefault="000E6861" w:rsidP="0076646B">
                          <w:pPr>
                            <w:pStyle w:val="Title"/>
                          </w:pPr>
                          <w:r w:rsidRPr="002735C3">
                            <w:t>SOP</w:t>
                          </w:r>
                          <w:r w:rsidR="00376F75" w:rsidRPr="002735C3">
                            <w:t xml:space="preserve"> </w:t>
                          </w:r>
                          <w:sdt>
                            <w:sdtPr>
                              <w:alias w:val="Title"/>
                              <w:tag w:val="Title"/>
                              <w:id w:val="773529131"/>
                              <w:placeholder>
                                <w:docPart w:val="DefaultPlaceholder_-1854013440"/>
                              </w:placeholder>
                              <w:text/>
                            </w:sdtPr>
                            <w:sdtContent>
                              <w:r w:rsidRPr="00B363F3">
                                <w:t>&lt;TITLE&gt;</w:t>
                              </w:r>
                            </w:sdtContent>
                          </w:sdt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06C87F9" id="Zone de texte 562064674" o:spid="_x0000_s1028" type="#_x0000_t202" style="position:absolute;margin-left:14.15pt;margin-top:17.15pt;width:341.15pt;height:49.6pt;z-index:251658241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" fillcolor="white [3201]" strokecolor="white [3212]" strokeweight=".5pt">
              <v:textbox inset="0,0,0,0">
                <w:txbxContent>
                  <w:p w14:paraId="476208F7" w14:textId="265E9F32" w:rsidR="00376F75" w:rsidRPr="002735C3" w:rsidRDefault="000E6861" w:rsidP="0076646B">
                    <w:pPr>
                      <w:pStyle w:val="Title"/>
                    </w:pPr>
                    <w:r w:rsidRPr="002735C3">
                      <w:t>SOP</w:t>
                    </w:r>
                    <w:r w:rsidR="00376F75" w:rsidRPr="002735C3">
                      <w:t xml:space="preserve"> </w:t>
                    </w:r>
                    <w:sdt>
                      <w:sdtPr>
                        <w:alias w:val="Title"/>
                        <w:tag w:val="Title"/>
                        <w:id w:val="773529131"/>
                        <w:placeholder>
                          <w:docPart w:val="DefaultPlaceholder_-1854013440"/>
                        </w:placeholder>
                        <w:text/>
                      </w:sdtPr>
                      <w:sdtContent>
                        <w:r w:rsidRPr="00B363F3">
                          <w:t>&lt;TITLE&gt;</w:t>
                        </w:r>
                      </w:sdtContent>
                    </w:sdt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E12AB"/>
    <w:multiLevelType w:val="hybridMultilevel"/>
    <w:tmpl w:val="9A5C3D3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360386"/>
    <w:multiLevelType w:val="multilevel"/>
    <w:tmpl w:val="2EBC6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Bodynumbered"/>
      <w:lvlText w:val="%2."/>
      <w:lvlJc w:val="left"/>
      <w:pPr>
        <w:ind w:left="1080" w:hanging="360"/>
      </w:pPr>
      <w:rPr>
        <w:rFonts w:ascii="Oswald" w:hAnsi="Oswald" w:hint="default"/>
        <w:b w:val="0"/>
        <w:i w:val="0"/>
        <w:color w:val="002677" w:themeColor="text2"/>
        <w:sz w:val="22"/>
        <w:u w:color="002677" w:themeColor="text2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068C5B1B"/>
    <w:multiLevelType w:val="hybridMultilevel"/>
    <w:tmpl w:val="E5E407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EE04EC8"/>
    <w:multiLevelType w:val="hybridMultilevel"/>
    <w:tmpl w:val="1E40FE9E"/>
    <w:lvl w:ilvl="0" w:tplc="D43C7F4C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F34E7D"/>
    <w:multiLevelType w:val="hybridMultilevel"/>
    <w:tmpl w:val="BBD093D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1810953"/>
    <w:multiLevelType w:val="hybridMultilevel"/>
    <w:tmpl w:val="39BA26F4"/>
    <w:lvl w:ilvl="0" w:tplc="E8C694BA">
      <w:start w:val="1"/>
      <w:numFmt w:val="bullet"/>
      <w:lvlText w:val=""/>
      <w:lvlJc w:val="left"/>
      <w:pPr>
        <w:ind w:left="1210" w:hanging="360"/>
      </w:pPr>
      <w:rPr>
        <w:rFonts w:ascii="Symbol" w:hAnsi="Symbol" w:hint="default"/>
        <w:color w:val="000000" w:themeColor="text1"/>
        <w:sz w:val="20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EB5B08"/>
    <w:multiLevelType w:val="hybridMultilevel"/>
    <w:tmpl w:val="54827F2E"/>
    <w:lvl w:ilvl="0" w:tplc="021A08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670764"/>
    <w:multiLevelType w:val="hybridMultilevel"/>
    <w:tmpl w:val="9E3E2B32"/>
    <w:lvl w:ilvl="0" w:tplc="04130001">
      <w:start w:val="1"/>
      <w:numFmt w:val="bullet"/>
      <w:lvlText w:val=""/>
      <w:lvlJc w:val="left"/>
      <w:pPr>
        <w:ind w:left="121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3C67838">
      <w:start w:val="2"/>
      <w:numFmt w:val="bullet"/>
      <w:lvlText w:val="-"/>
      <w:lvlJc w:val="left"/>
      <w:pPr>
        <w:ind w:left="2160" w:hanging="360"/>
      </w:pPr>
      <w:rPr>
        <w:rFonts w:ascii="Calibri" w:hAnsi="Calibri" w:cs="Calibri" w:hint="default"/>
        <w:color w:val="808080" w:themeColor="background1" w:themeShade="80"/>
        <w:sz w:val="20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4E0228"/>
    <w:multiLevelType w:val="hybridMultilevel"/>
    <w:tmpl w:val="89480CF4"/>
    <w:lvl w:ilvl="0" w:tplc="8B4697E4">
      <w:numFmt w:val="bullet"/>
      <w:lvlText w:val=""/>
      <w:lvlJc w:val="left"/>
      <w:pPr>
        <w:ind w:left="1065" w:hanging="705"/>
      </w:pPr>
      <w:rPr>
        <w:rFonts w:ascii="Symbol" w:eastAsia="Times New Roman" w:hAnsi="Symbol" w:cs="Times New Roman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561A89"/>
    <w:multiLevelType w:val="hybridMultilevel"/>
    <w:tmpl w:val="E182CA78"/>
    <w:lvl w:ilvl="0" w:tplc="04130001">
      <w:start w:val="1"/>
      <w:numFmt w:val="bullet"/>
      <w:lvlText w:val=""/>
      <w:lvlJc w:val="left"/>
      <w:pPr>
        <w:ind w:left="1210" w:hanging="360"/>
      </w:pPr>
      <w:rPr>
        <w:rFonts w:ascii="Symbol" w:hAnsi="Symbol" w:hint="default"/>
      </w:rPr>
    </w:lvl>
    <w:lvl w:ilvl="1" w:tplc="09C6529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002677" w:themeColor="accent1"/>
        <w:sz w:val="20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9A2DB0"/>
    <w:multiLevelType w:val="hybridMultilevel"/>
    <w:tmpl w:val="D71E18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8026C32"/>
    <w:multiLevelType w:val="hybridMultilevel"/>
    <w:tmpl w:val="03D44698"/>
    <w:lvl w:ilvl="0" w:tplc="0F5E0256">
      <w:start w:val="1"/>
      <w:numFmt w:val="bullet"/>
      <w:lvlText w:val="&gt;"/>
      <w:lvlJc w:val="left"/>
      <w:pPr>
        <w:ind w:left="720" w:hanging="360"/>
      </w:pPr>
      <w:rPr>
        <w:rFonts w:ascii="Oswald SemiBold" w:hAnsi="Oswald SemiBold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035390"/>
    <w:multiLevelType w:val="hybridMultilevel"/>
    <w:tmpl w:val="5F908428"/>
    <w:lvl w:ilvl="0" w:tplc="8160C7DA">
      <w:start w:val="1"/>
      <w:numFmt w:val="bullet"/>
      <w:pStyle w:val="Bodybullets"/>
      <w:lvlText w:val="&gt;"/>
      <w:lvlJc w:val="left"/>
      <w:pPr>
        <w:ind w:left="720" w:hanging="360"/>
      </w:pPr>
      <w:rPr>
        <w:rFonts w:ascii="Oswald SemiBold" w:hAnsi="Oswald SemiBold" w:hint="default"/>
        <w:color w:val="002677" w:themeColor="text2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CF762F"/>
    <w:multiLevelType w:val="hybridMultilevel"/>
    <w:tmpl w:val="6C1031F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CBA418E"/>
    <w:multiLevelType w:val="hybridMultilevel"/>
    <w:tmpl w:val="7E5AC914"/>
    <w:lvl w:ilvl="0" w:tplc="8F4259D0">
      <w:start w:val="1"/>
      <w:numFmt w:val="decimal"/>
      <w:pStyle w:val="FootnotesNumberedList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D7A748D"/>
    <w:multiLevelType w:val="hybridMultilevel"/>
    <w:tmpl w:val="131C5686"/>
    <w:lvl w:ilvl="0" w:tplc="0413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6D58EE"/>
    <w:multiLevelType w:val="hybridMultilevel"/>
    <w:tmpl w:val="475CFDEE"/>
    <w:lvl w:ilvl="0" w:tplc="04130001">
      <w:start w:val="1"/>
      <w:numFmt w:val="bullet"/>
      <w:lvlText w:val=""/>
      <w:lvlJc w:val="left"/>
      <w:pPr>
        <w:ind w:left="1210" w:hanging="360"/>
      </w:pPr>
      <w:rPr>
        <w:rFonts w:ascii="Symbol" w:hAnsi="Symbol" w:hint="default"/>
      </w:rPr>
    </w:lvl>
    <w:lvl w:ilvl="1" w:tplc="4B4C26FA">
      <w:start w:val="1"/>
      <w:numFmt w:val="bullet"/>
      <w:lvlText w:val="o"/>
      <w:lvlJc w:val="left"/>
      <w:pPr>
        <w:ind w:left="1440" w:hanging="360"/>
      </w:pPr>
      <w:rPr>
        <w:rFonts w:ascii="Calibri" w:hAnsi="Calibri" w:hint="default"/>
        <w:color w:val="002677" w:themeColor="accent1"/>
        <w:sz w:val="18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D560773"/>
    <w:multiLevelType w:val="hybridMultilevel"/>
    <w:tmpl w:val="F76C861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646394"/>
    <w:multiLevelType w:val="hybridMultilevel"/>
    <w:tmpl w:val="DB643B3A"/>
    <w:lvl w:ilvl="0" w:tplc="85EE8DF4">
      <w:start w:val="2"/>
      <w:numFmt w:val="bullet"/>
      <w:lvlText w:val="-"/>
      <w:lvlJc w:val="left"/>
      <w:pPr>
        <w:ind w:left="720" w:hanging="360"/>
      </w:pPr>
      <w:rPr>
        <w:rFonts w:ascii="Calibri" w:hAnsi="Calibri" w:cs="Calibri" w:hint="default"/>
        <w:color w:val="808080" w:themeColor="background1" w:themeShade="80"/>
        <w:sz w:val="2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4863754"/>
    <w:multiLevelType w:val="multilevel"/>
    <w:tmpl w:val="B66CF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0" w15:restartNumberingAfterBreak="0">
    <w:nsid w:val="69E0098C"/>
    <w:multiLevelType w:val="hybridMultilevel"/>
    <w:tmpl w:val="EA7C1DF6"/>
    <w:lvl w:ilvl="0" w:tplc="B1B039D8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E726382"/>
    <w:multiLevelType w:val="hybridMultilevel"/>
    <w:tmpl w:val="5C1AC1D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D22588F"/>
    <w:multiLevelType w:val="hybridMultilevel"/>
    <w:tmpl w:val="46A6C522"/>
    <w:lvl w:ilvl="0" w:tplc="421464BE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3402443">
    <w:abstractNumId w:val="5"/>
  </w:num>
  <w:num w:numId="2" w16cid:durableId="1279294404">
    <w:abstractNumId w:val="16"/>
  </w:num>
  <w:num w:numId="3" w16cid:durableId="1001933858">
    <w:abstractNumId w:val="9"/>
  </w:num>
  <w:num w:numId="4" w16cid:durableId="576399859">
    <w:abstractNumId w:val="7"/>
  </w:num>
  <w:num w:numId="5" w16cid:durableId="854927240">
    <w:abstractNumId w:val="5"/>
  </w:num>
  <w:num w:numId="6" w16cid:durableId="576982111">
    <w:abstractNumId w:val="19"/>
  </w:num>
  <w:num w:numId="7" w16cid:durableId="1332031083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82802036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781415091">
    <w:abstractNumId w:val="14"/>
  </w:num>
  <w:num w:numId="10" w16cid:durableId="1623073983">
    <w:abstractNumId w:val="1"/>
  </w:num>
  <w:num w:numId="11" w16cid:durableId="1878005865">
    <w:abstractNumId w:val="11"/>
  </w:num>
  <w:num w:numId="12" w16cid:durableId="305671517">
    <w:abstractNumId w:val="12"/>
  </w:num>
  <w:num w:numId="13" w16cid:durableId="596400602">
    <w:abstractNumId w:val="15"/>
  </w:num>
  <w:num w:numId="14" w16cid:durableId="1658265273">
    <w:abstractNumId w:val="8"/>
  </w:num>
  <w:num w:numId="15" w16cid:durableId="1667712187">
    <w:abstractNumId w:val="18"/>
  </w:num>
  <w:num w:numId="16" w16cid:durableId="1431120253">
    <w:abstractNumId w:val="20"/>
  </w:num>
  <w:num w:numId="17" w16cid:durableId="940454101">
    <w:abstractNumId w:val="22"/>
  </w:num>
  <w:num w:numId="18" w16cid:durableId="1652707950">
    <w:abstractNumId w:val="0"/>
  </w:num>
  <w:num w:numId="19" w16cid:durableId="517230754">
    <w:abstractNumId w:val="6"/>
  </w:num>
  <w:num w:numId="20" w16cid:durableId="160705754">
    <w:abstractNumId w:val="21"/>
  </w:num>
  <w:num w:numId="21" w16cid:durableId="2010979916">
    <w:abstractNumId w:val="3"/>
  </w:num>
  <w:num w:numId="22" w16cid:durableId="1355841338">
    <w:abstractNumId w:val="3"/>
  </w:num>
  <w:num w:numId="23" w16cid:durableId="844519734">
    <w:abstractNumId w:val="3"/>
  </w:num>
  <w:num w:numId="24" w16cid:durableId="110638135">
    <w:abstractNumId w:val="3"/>
  </w:num>
  <w:num w:numId="25" w16cid:durableId="1014571994">
    <w:abstractNumId w:val="3"/>
  </w:num>
  <w:num w:numId="26" w16cid:durableId="1974822982">
    <w:abstractNumId w:val="3"/>
  </w:num>
  <w:num w:numId="27" w16cid:durableId="235092964">
    <w:abstractNumId w:val="3"/>
  </w:num>
  <w:num w:numId="28" w16cid:durableId="964384952">
    <w:abstractNumId w:val="17"/>
  </w:num>
  <w:num w:numId="29" w16cid:durableId="1251162147">
    <w:abstractNumId w:val="3"/>
  </w:num>
  <w:num w:numId="30" w16cid:durableId="1730109741">
    <w:abstractNumId w:val="3"/>
  </w:num>
  <w:num w:numId="31" w16cid:durableId="2023164061">
    <w:abstractNumId w:val="13"/>
  </w:num>
  <w:num w:numId="32" w16cid:durableId="1053776819">
    <w:abstractNumId w:val="10"/>
  </w:num>
  <w:num w:numId="33" w16cid:durableId="1953245353">
    <w:abstractNumId w:val="4"/>
  </w:num>
  <w:num w:numId="34" w16cid:durableId="9781434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linkStyles/>
  <w:stylePaneFormatFilter w:val="9721" w:allStyles="1" w:customStyles="0" w:latentStyles="0" w:stylesInUse="0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1"/>
  <w:stylePaneSortMethod w:val="0004"/>
  <w:documentProtection w:formatting="1" w:enforcement="0"/>
  <w:styleLockTheme/>
  <w:styleLockQFSet/>
  <w:defaultTabStop w:val="708"/>
  <w:autoHyphenation/>
  <w:consecutiveHyphenLimit w:val="2"/>
  <w:hyphenationZone w:val="425"/>
  <w:doNotHyphenateCap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E54"/>
    <w:rsid w:val="00002C89"/>
    <w:rsid w:val="00002F63"/>
    <w:rsid w:val="0000540A"/>
    <w:rsid w:val="00011014"/>
    <w:rsid w:val="000119B4"/>
    <w:rsid w:val="00014B0B"/>
    <w:rsid w:val="000200B1"/>
    <w:rsid w:val="000217B6"/>
    <w:rsid w:val="000237DE"/>
    <w:rsid w:val="00026FDE"/>
    <w:rsid w:val="000312C7"/>
    <w:rsid w:val="0003548F"/>
    <w:rsid w:val="000368A1"/>
    <w:rsid w:val="00036CBA"/>
    <w:rsid w:val="000429C7"/>
    <w:rsid w:val="00043E69"/>
    <w:rsid w:val="00046D65"/>
    <w:rsid w:val="00052110"/>
    <w:rsid w:val="000567C3"/>
    <w:rsid w:val="000577D8"/>
    <w:rsid w:val="000608AB"/>
    <w:rsid w:val="00061441"/>
    <w:rsid w:val="00065136"/>
    <w:rsid w:val="000718E6"/>
    <w:rsid w:val="00075711"/>
    <w:rsid w:val="00083980"/>
    <w:rsid w:val="0009015D"/>
    <w:rsid w:val="00096337"/>
    <w:rsid w:val="000A03D7"/>
    <w:rsid w:val="000A2E8E"/>
    <w:rsid w:val="000A37F0"/>
    <w:rsid w:val="000B6676"/>
    <w:rsid w:val="000B66ED"/>
    <w:rsid w:val="000B68E0"/>
    <w:rsid w:val="000B6B14"/>
    <w:rsid w:val="000B7BDF"/>
    <w:rsid w:val="000C1566"/>
    <w:rsid w:val="000C4C25"/>
    <w:rsid w:val="000C5A30"/>
    <w:rsid w:val="000C5CE7"/>
    <w:rsid w:val="000C6A54"/>
    <w:rsid w:val="000D0D91"/>
    <w:rsid w:val="000D1315"/>
    <w:rsid w:val="000E0E97"/>
    <w:rsid w:val="000E1890"/>
    <w:rsid w:val="000E242B"/>
    <w:rsid w:val="000E2610"/>
    <w:rsid w:val="000E269C"/>
    <w:rsid w:val="000E330D"/>
    <w:rsid w:val="000E6861"/>
    <w:rsid w:val="000F119B"/>
    <w:rsid w:val="000F56F3"/>
    <w:rsid w:val="000F64FD"/>
    <w:rsid w:val="00104F58"/>
    <w:rsid w:val="001056B6"/>
    <w:rsid w:val="00113518"/>
    <w:rsid w:val="00116165"/>
    <w:rsid w:val="00116504"/>
    <w:rsid w:val="00127083"/>
    <w:rsid w:val="0013509C"/>
    <w:rsid w:val="00137969"/>
    <w:rsid w:val="001404CB"/>
    <w:rsid w:val="0014669C"/>
    <w:rsid w:val="001468E7"/>
    <w:rsid w:val="00152028"/>
    <w:rsid w:val="00155804"/>
    <w:rsid w:val="001629D5"/>
    <w:rsid w:val="00173B5F"/>
    <w:rsid w:val="0017642B"/>
    <w:rsid w:val="001802F6"/>
    <w:rsid w:val="00182C45"/>
    <w:rsid w:val="00183206"/>
    <w:rsid w:val="00183418"/>
    <w:rsid w:val="00186C1A"/>
    <w:rsid w:val="00187858"/>
    <w:rsid w:val="00187A6C"/>
    <w:rsid w:val="0019265A"/>
    <w:rsid w:val="001949A8"/>
    <w:rsid w:val="00195AB2"/>
    <w:rsid w:val="00197144"/>
    <w:rsid w:val="001971B1"/>
    <w:rsid w:val="001975EE"/>
    <w:rsid w:val="0019768D"/>
    <w:rsid w:val="00197866"/>
    <w:rsid w:val="00197CCE"/>
    <w:rsid w:val="001A152B"/>
    <w:rsid w:val="001A4299"/>
    <w:rsid w:val="001A5936"/>
    <w:rsid w:val="001B0AA0"/>
    <w:rsid w:val="001B21E0"/>
    <w:rsid w:val="001B41D4"/>
    <w:rsid w:val="001B62C9"/>
    <w:rsid w:val="001C41B9"/>
    <w:rsid w:val="001C6B37"/>
    <w:rsid w:val="001C6B4B"/>
    <w:rsid w:val="001D0B10"/>
    <w:rsid w:val="001E26D9"/>
    <w:rsid w:val="001E4C09"/>
    <w:rsid w:val="001E5703"/>
    <w:rsid w:val="00201079"/>
    <w:rsid w:val="002013C4"/>
    <w:rsid w:val="00201C53"/>
    <w:rsid w:val="00206352"/>
    <w:rsid w:val="0020726A"/>
    <w:rsid w:val="002217DD"/>
    <w:rsid w:val="00221F43"/>
    <w:rsid w:val="0022239D"/>
    <w:rsid w:val="00235047"/>
    <w:rsid w:val="0023529C"/>
    <w:rsid w:val="002369C6"/>
    <w:rsid w:val="00241A83"/>
    <w:rsid w:val="002423E9"/>
    <w:rsid w:val="00247724"/>
    <w:rsid w:val="00247F68"/>
    <w:rsid w:val="00247FF1"/>
    <w:rsid w:val="00250980"/>
    <w:rsid w:val="0025546A"/>
    <w:rsid w:val="0025709F"/>
    <w:rsid w:val="00262886"/>
    <w:rsid w:val="002709EA"/>
    <w:rsid w:val="002735C3"/>
    <w:rsid w:val="00284EE1"/>
    <w:rsid w:val="00285934"/>
    <w:rsid w:val="00285E16"/>
    <w:rsid w:val="00293C0C"/>
    <w:rsid w:val="00294F48"/>
    <w:rsid w:val="00296D23"/>
    <w:rsid w:val="00297F57"/>
    <w:rsid w:val="002A160D"/>
    <w:rsid w:val="002A1DFE"/>
    <w:rsid w:val="002A3EDF"/>
    <w:rsid w:val="002A5ADE"/>
    <w:rsid w:val="002B08C4"/>
    <w:rsid w:val="002B1F03"/>
    <w:rsid w:val="002B5990"/>
    <w:rsid w:val="002B6243"/>
    <w:rsid w:val="002B7669"/>
    <w:rsid w:val="002B7EC3"/>
    <w:rsid w:val="002C038F"/>
    <w:rsid w:val="002C0F83"/>
    <w:rsid w:val="002C2317"/>
    <w:rsid w:val="002C377E"/>
    <w:rsid w:val="002C4726"/>
    <w:rsid w:val="002C4E8D"/>
    <w:rsid w:val="002C735A"/>
    <w:rsid w:val="002D01D9"/>
    <w:rsid w:val="002D3631"/>
    <w:rsid w:val="002D67AE"/>
    <w:rsid w:val="002E1651"/>
    <w:rsid w:val="002E64B9"/>
    <w:rsid w:val="002E768E"/>
    <w:rsid w:val="002F28DA"/>
    <w:rsid w:val="002F3278"/>
    <w:rsid w:val="002F349F"/>
    <w:rsid w:val="002F49C4"/>
    <w:rsid w:val="002F5658"/>
    <w:rsid w:val="002F6739"/>
    <w:rsid w:val="00302B8B"/>
    <w:rsid w:val="0030519B"/>
    <w:rsid w:val="00306F9E"/>
    <w:rsid w:val="003072B5"/>
    <w:rsid w:val="0031080C"/>
    <w:rsid w:val="003119D7"/>
    <w:rsid w:val="00317D97"/>
    <w:rsid w:val="003222E4"/>
    <w:rsid w:val="00324318"/>
    <w:rsid w:val="00324B8B"/>
    <w:rsid w:val="00325792"/>
    <w:rsid w:val="00331B93"/>
    <w:rsid w:val="0033377C"/>
    <w:rsid w:val="00336A7D"/>
    <w:rsid w:val="00351B75"/>
    <w:rsid w:val="00357ABE"/>
    <w:rsid w:val="003607DB"/>
    <w:rsid w:val="00362224"/>
    <w:rsid w:val="00362465"/>
    <w:rsid w:val="0036416D"/>
    <w:rsid w:val="00370031"/>
    <w:rsid w:val="003718AF"/>
    <w:rsid w:val="00373BBA"/>
    <w:rsid w:val="003743D9"/>
    <w:rsid w:val="00374DC0"/>
    <w:rsid w:val="00375F00"/>
    <w:rsid w:val="00376F75"/>
    <w:rsid w:val="0038227A"/>
    <w:rsid w:val="003845F0"/>
    <w:rsid w:val="0039080A"/>
    <w:rsid w:val="0039291D"/>
    <w:rsid w:val="00393F5F"/>
    <w:rsid w:val="00393F96"/>
    <w:rsid w:val="00394FA1"/>
    <w:rsid w:val="00396740"/>
    <w:rsid w:val="003972B3"/>
    <w:rsid w:val="003A2D3B"/>
    <w:rsid w:val="003A4BE4"/>
    <w:rsid w:val="003A6040"/>
    <w:rsid w:val="003A7783"/>
    <w:rsid w:val="003B255B"/>
    <w:rsid w:val="003B257F"/>
    <w:rsid w:val="003B33BA"/>
    <w:rsid w:val="003C04FB"/>
    <w:rsid w:val="003C23E8"/>
    <w:rsid w:val="003C757E"/>
    <w:rsid w:val="003D0A24"/>
    <w:rsid w:val="003D1999"/>
    <w:rsid w:val="003E0423"/>
    <w:rsid w:val="003E33F1"/>
    <w:rsid w:val="003E4FC2"/>
    <w:rsid w:val="003E5C87"/>
    <w:rsid w:val="003E752C"/>
    <w:rsid w:val="003F1C1A"/>
    <w:rsid w:val="003F3399"/>
    <w:rsid w:val="003F3C36"/>
    <w:rsid w:val="003F4FD6"/>
    <w:rsid w:val="003F5147"/>
    <w:rsid w:val="003F619E"/>
    <w:rsid w:val="004035E9"/>
    <w:rsid w:val="0040512E"/>
    <w:rsid w:val="00405239"/>
    <w:rsid w:val="004055D8"/>
    <w:rsid w:val="00406CAF"/>
    <w:rsid w:val="004076A0"/>
    <w:rsid w:val="00407B6A"/>
    <w:rsid w:val="00421E41"/>
    <w:rsid w:val="0042455E"/>
    <w:rsid w:val="00425B88"/>
    <w:rsid w:val="00426BE3"/>
    <w:rsid w:val="00427C07"/>
    <w:rsid w:val="00436FEB"/>
    <w:rsid w:val="00437A1C"/>
    <w:rsid w:val="004414B4"/>
    <w:rsid w:val="004434F5"/>
    <w:rsid w:val="00444797"/>
    <w:rsid w:val="004471E8"/>
    <w:rsid w:val="00450BE0"/>
    <w:rsid w:val="00450E88"/>
    <w:rsid w:val="00451747"/>
    <w:rsid w:val="00454E95"/>
    <w:rsid w:val="0045662E"/>
    <w:rsid w:val="00456834"/>
    <w:rsid w:val="00460322"/>
    <w:rsid w:val="00464164"/>
    <w:rsid w:val="00464A93"/>
    <w:rsid w:val="00464ADE"/>
    <w:rsid w:val="0046751B"/>
    <w:rsid w:val="004703DF"/>
    <w:rsid w:val="00471781"/>
    <w:rsid w:val="00471D16"/>
    <w:rsid w:val="00471EBA"/>
    <w:rsid w:val="004740CA"/>
    <w:rsid w:val="0047468D"/>
    <w:rsid w:val="004776AB"/>
    <w:rsid w:val="00477FF9"/>
    <w:rsid w:val="004845C4"/>
    <w:rsid w:val="00487546"/>
    <w:rsid w:val="004916AD"/>
    <w:rsid w:val="004A3A9C"/>
    <w:rsid w:val="004A6524"/>
    <w:rsid w:val="004A7427"/>
    <w:rsid w:val="004A7D2B"/>
    <w:rsid w:val="004B0825"/>
    <w:rsid w:val="004B0F86"/>
    <w:rsid w:val="004B2D4B"/>
    <w:rsid w:val="004B4464"/>
    <w:rsid w:val="004B4F15"/>
    <w:rsid w:val="004B57AC"/>
    <w:rsid w:val="004B6908"/>
    <w:rsid w:val="004C00EB"/>
    <w:rsid w:val="004C0D28"/>
    <w:rsid w:val="004C0E68"/>
    <w:rsid w:val="004C0FC5"/>
    <w:rsid w:val="004D0922"/>
    <w:rsid w:val="004D1DF6"/>
    <w:rsid w:val="004D25F6"/>
    <w:rsid w:val="004D4277"/>
    <w:rsid w:val="004D5B2B"/>
    <w:rsid w:val="004D5F92"/>
    <w:rsid w:val="004E41BE"/>
    <w:rsid w:val="004E6B25"/>
    <w:rsid w:val="004F0375"/>
    <w:rsid w:val="004F0ACA"/>
    <w:rsid w:val="004F2A23"/>
    <w:rsid w:val="004F2FF6"/>
    <w:rsid w:val="004F3C66"/>
    <w:rsid w:val="004F78CA"/>
    <w:rsid w:val="005002EB"/>
    <w:rsid w:val="005007C1"/>
    <w:rsid w:val="00501540"/>
    <w:rsid w:val="00501F36"/>
    <w:rsid w:val="005033BB"/>
    <w:rsid w:val="005136A2"/>
    <w:rsid w:val="005145FE"/>
    <w:rsid w:val="00515839"/>
    <w:rsid w:val="00523705"/>
    <w:rsid w:val="005246D8"/>
    <w:rsid w:val="00524A77"/>
    <w:rsid w:val="005312D2"/>
    <w:rsid w:val="005331DD"/>
    <w:rsid w:val="005334D6"/>
    <w:rsid w:val="00533E8A"/>
    <w:rsid w:val="0053512A"/>
    <w:rsid w:val="0053540B"/>
    <w:rsid w:val="00541E78"/>
    <w:rsid w:val="0054298C"/>
    <w:rsid w:val="00544430"/>
    <w:rsid w:val="00546FF2"/>
    <w:rsid w:val="00547E70"/>
    <w:rsid w:val="0055092B"/>
    <w:rsid w:val="005521CB"/>
    <w:rsid w:val="00563E64"/>
    <w:rsid w:val="0056550C"/>
    <w:rsid w:val="00567BA6"/>
    <w:rsid w:val="00570D6E"/>
    <w:rsid w:val="0058051A"/>
    <w:rsid w:val="00583DC0"/>
    <w:rsid w:val="005864DA"/>
    <w:rsid w:val="005A1925"/>
    <w:rsid w:val="005A2BF0"/>
    <w:rsid w:val="005A2C36"/>
    <w:rsid w:val="005A473A"/>
    <w:rsid w:val="005A59BC"/>
    <w:rsid w:val="005B3481"/>
    <w:rsid w:val="005B363C"/>
    <w:rsid w:val="005B5E69"/>
    <w:rsid w:val="005C4E19"/>
    <w:rsid w:val="005C654F"/>
    <w:rsid w:val="005C721C"/>
    <w:rsid w:val="005D0A30"/>
    <w:rsid w:val="005D2192"/>
    <w:rsid w:val="005D359D"/>
    <w:rsid w:val="005D4719"/>
    <w:rsid w:val="005D55B3"/>
    <w:rsid w:val="005D604B"/>
    <w:rsid w:val="005D621B"/>
    <w:rsid w:val="005D74DB"/>
    <w:rsid w:val="005D7740"/>
    <w:rsid w:val="005E1A12"/>
    <w:rsid w:val="005E3760"/>
    <w:rsid w:val="005E3FF6"/>
    <w:rsid w:val="005E416E"/>
    <w:rsid w:val="005E4AEA"/>
    <w:rsid w:val="005E6F8E"/>
    <w:rsid w:val="005E7B06"/>
    <w:rsid w:val="005F01E0"/>
    <w:rsid w:val="005F1263"/>
    <w:rsid w:val="005F646E"/>
    <w:rsid w:val="00601398"/>
    <w:rsid w:val="00603337"/>
    <w:rsid w:val="006101A0"/>
    <w:rsid w:val="00611C21"/>
    <w:rsid w:val="00614429"/>
    <w:rsid w:val="00614A83"/>
    <w:rsid w:val="00614CDE"/>
    <w:rsid w:val="006222CE"/>
    <w:rsid w:val="006225FC"/>
    <w:rsid w:val="00622F21"/>
    <w:rsid w:val="00624F4D"/>
    <w:rsid w:val="00625B8F"/>
    <w:rsid w:val="0062643D"/>
    <w:rsid w:val="00630C60"/>
    <w:rsid w:val="006348F4"/>
    <w:rsid w:val="0064030B"/>
    <w:rsid w:val="00640BAD"/>
    <w:rsid w:val="00641162"/>
    <w:rsid w:val="006507F0"/>
    <w:rsid w:val="006530F1"/>
    <w:rsid w:val="00653145"/>
    <w:rsid w:val="00653471"/>
    <w:rsid w:val="00653ABE"/>
    <w:rsid w:val="00655CFC"/>
    <w:rsid w:val="00657E4B"/>
    <w:rsid w:val="00661AC5"/>
    <w:rsid w:val="00663B44"/>
    <w:rsid w:val="0066684F"/>
    <w:rsid w:val="006758DB"/>
    <w:rsid w:val="00680A32"/>
    <w:rsid w:val="00684273"/>
    <w:rsid w:val="00684DF0"/>
    <w:rsid w:val="0068538C"/>
    <w:rsid w:val="00691472"/>
    <w:rsid w:val="006938B4"/>
    <w:rsid w:val="006A2286"/>
    <w:rsid w:val="006A39AD"/>
    <w:rsid w:val="006A691C"/>
    <w:rsid w:val="006A69B1"/>
    <w:rsid w:val="006A6D22"/>
    <w:rsid w:val="006A7A5C"/>
    <w:rsid w:val="006B0382"/>
    <w:rsid w:val="006B2184"/>
    <w:rsid w:val="006B3ACF"/>
    <w:rsid w:val="006B4C8F"/>
    <w:rsid w:val="006B74FC"/>
    <w:rsid w:val="006B78B7"/>
    <w:rsid w:val="006B79B6"/>
    <w:rsid w:val="006C1907"/>
    <w:rsid w:val="006C2E3D"/>
    <w:rsid w:val="006C6625"/>
    <w:rsid w:val="006C6C2A"/>
    <w:rsid w:val="006C6E74"/>
    <w:rsid w:val="006D43A4"/>
    <w:rsid w:val="006E20BE"/>
    <w:rsid w:val="006E2C37"/>
    <w:rsid w:val="006E574E"/>
    <w:rsid w:val="006F2715"/>
    <w:rsid w:val="006F638B"/>
    <w:rsid w:val="007052A8"/>
    <w:rsid w:val="0070583F"/>
    <w:rsid w:val="00710864"/>
    <w:rsid w:val="00710C7E"/>
    <w:rsid w:val="0071324F"/>
    <w:rsid w:val="0072066F"/>
    <w:rsid w:val="00720AE7"/>
    <w:rsid w:val="00724BA7"/>
    <w:rsid w:val="00725DE7"/>
    <w:rsid w:val="007273F2"/>
    <w:rsid w:val="0073174E"/>
    <w:rsid w:val="0073197A"/>
    <w:rsid w:val="00732698"/>
    <w:rsid w:val="007328D0"/>
    <w:rsid w:val="007329BD"/>
    <w:rsid w:val="00732C8F"/>
    <w:rsid w:val="00736D8F"/>
    <w:rsid w:val="00743312"/>
    <w:rsid w:val="00744037"/>
    <w:rsid w:val="007447F2"/>
    <w:rsid w:val="00752427"/>
    <w:rsid w:val="00756803"/>
    <w:rsid w:val="0076646B"/>
    <w:rsid w:val="00771872"/>
    <w:rsid w:val="00771C3F"/>
    <w:rsid w:val="0077207A"/>
    <w:rsid w:val="00772F87"/>
    <w:rsid w:val="007749B9"/>
    <w:rsid w:val="00774F67"/>
    <w:rsid w:val="00776F4F"/>
    <w:rsid w:val="00781DAD"/>
    <w:rsid w:val="00784030"/>
    <w:rsid w:val="007852CD"/>
    <w:rsid w:val="00785B87"/>
    <w:rsid w:val="00790580"/>
    <w:rsid w:val="0079098E"/>
    <w:rsid w:val="007918B1"/>
    <w:rsid w:val="007951AC"/>
    <w:rsid w:val="00796D47"/>
    <w:rsid w:val="007A1E50"/>
    <w:rsid w:val="007A2D52"/>
    <w:rsid w:val="007A39AA"/>
    <w:rsid w:val="007A4BCA"/>
    <w:rsid w:val="007A54EF"/>
    <w:rsid w:val="007A77AB"/>
    <w:rsid w:val="007B49B1"/>
    <w:rsid w:val="007C2EB3"/>
    <w:rsid w:val="007C6A89"/>
    <w:rsid w:val="007D112A"/>
    <w:rsid w:val="007D2A4D"/>
    <w:rsid w:val="007D2D94"/>
    <w:rsid w:val="007D625F"/>
    <w:rsid w:val="007D76B1"/>
    <w:rsid w:val="007E0325"/>
    <w:rsid w:val="007E0C44"/>
    <w:rsid w:val="007E0ECB"/>
    <w:rsid w:val="007E14F9"/>
    <w:rsid w:val="007E533D"/>
    <w:rsid w:val="007E6A08"/>
    <w:rsid w:val="007E6C3A"/>
    <w:rsid w:val="007E6E47"/>
    <w:rsid w:val="007F180C"/>
    <w:rsid w:val="007F3399"/>
    <w:rsid w:val="007F42D9"/>
    <w:rsid w:val="00800445"/>
    <w:rsid w:val="00800A21"/>
    <w:rsid w:val="00801257"/>
    <w:rsid w:val="008016C0"/>
    <w:rsid w:val="008032E3"/>
    <w:rsid w:val="008038C8"/>
    <w:rsid w:val="0080557D"/>
    <w:rsid w:val="0080656F"/>
    <w:rsid w:val="00812C78"/>
    <w:rsid w:val="0081313F"/>
    <w:rsid w:val="0081322F"/>
    <w:rsid w:val="0081387C"/>
    <w:rsid w:val="00813CA8"/>
    <w:rsid w:val="008148CF"/>
    <w:rsid w:val="008154A4"/>
    <w:rsid w:val="00816164"/>
    <w:rsid w:val="00816763"/>
    <w:rsid w:val="00820C39"/>
    <w:rsid w:val="00826188"/>
    <w:rsid w:val="008278D8"/>
    <w:rsid w:val="0083084E"/>
    <w:rsid w:val="00831A1B"/>
    <w:rsid w:val="00833DEF"/>
    <w:rsid w:val="0083514A"/>
    <w:rsid w:val="008369B2"/>
    <w:rsid w:val="008416B4"/>
    <w:rsid w:val="00841BDE"/>
    <w:rsid w:val="00841E10"/>
    <w:rsid w:val="00843185"/>
    <w:rsid w:val="00843602"/>
    <w:rsid w:val="00843D4E"/>
    <w:rsid w:val="0084431D"/>
    <w:rsid w:val="008455E1"/>
    <w:rsid w:val="00850F8C"/>
    <w:rsid w:val="0085121B"/>
    <w:rsid w:val="00853BC2"/>
    <w:rsid w:val="0085673A"/>
    <w:rsid w:val="0085797F"/>
    <w:rsid w:val="00864656"/>
    <w:rsid w:val="008703E3"/>
    <w:rsid w:val="00873FB4"/>
    <w:rsid w:val="008746EB"/>
    <w:rsid w:val="00874947"/>
    <w:rsid w:val="008752A4"/>
    <w:rsid w:val="00875C46"/>
    <w:rsid w:val="00880EFB"/>
    <w:rsid w:val="008818B2"/>
    <w:rsid w:val="00882537"/>
    <w:rsid w:val="008828B5"/>
    <w:rsid w:val="00883047"/>
    <w:rsid w:val="00883C13"/>
    <w:rsid w:val="008841DF"/>
    <w:rsid w:val="008849B1"/>
    <w:rsid w:val="0088655A"/>
    <w:rsid w:val="00886B55"/>
    <w:rsid w:val="00887162"/>
    <w:rsid w:val="00887448"/>
    <w:rsid w:val="00887715"/>
    <w:rsid w:val="00896B09"/>
    <w:rsid w:val="008A0AB0"/>
    <w:rsid w:val="008A2A69"/>
    <w:rsid w:val="008A5A44"/>
    <w:rsid w:val="008A6557"/>
    <w:rsid w:val="008B4A06"/>
    <w:rsid w:val="008B72DA"/>
    <w:rsid w:val="008B7441"/>
    <w:rsid w:val="008C207B"/>
    <w:rsid w:val="008C40DD"/>
    <w:rsid w:val="008C65B0"/>
    <w:rsid w:val="008C67C8"/>
    <w:rsid w:val="008D20F7"/>
    <w:rsid w:val="008D5BCA"/>
    <w:rsid w:val="008D62A6"/>
    <w:rsid w:val="008D65B3"/>
    <w:rsid w:val="008E3AF1"/>
    <w:rsid w:val="008E6F46"/>
    <w:rsid w:val="008E6F49"/>
    <w:rsid w:val="008F273A"/>
    <w:rsid w:val="008F2C62"/>
    <w:rsid w:val="008F2F02"/>
    <w:rsid w:val="008F40FD"/>
    <w:rsid w:val="008F4F2D"/>
    <w:rsid w:val="00900035"/>
    <w:rsid w:val="00901882"/>
    <w:rsid w:val="00901D42"/>
    <w:rsid w:val="00902C41"/>
    <w:rsid w:val="00906987"/>
    <w:rsid w:val="00906A8E"/>
    <w:rsid w:val="009101A6"/>
    <w:rsid w:val="00916F53"/>
    <w:rsid w:val="00917517"/>
    <w:rsid w:val="00920C6B"/>
    <w:rsid w:val="00921CBB"/>
    <w:rsid w:val="009238EE"/>
    <w:rsid w:val="009241F3"/>
    <w:rsid w:val="00924B6B"/>
    <w:rsid w:val="0093014A"/>
    <w:rsid w:val="0094253C"/>
    <w:rsid w:val="009460EA"/>
    <w:rsid w:val="0094638C"/>
    <w:rsid w:val="00946958"/>
    <w:rsid w:val="00946A3C"/>
    <w:rsid w:val="00946AB0"/>
    <w:rsid w:val="00950F64"/>
    <w:rsid w:val="00951572"/>
    <w:rsid w:val="00953B76"/>
    <w:rsid w:val="009578A3"/>
    <w:rsid w:val="00960D47"/>
    <w:rsid w:val="00961D9D"/>
    <w:rsid w:val="0096226A"/>
    <w:rsid w:val="00964ED9"/>
    <w:rsid w:val="00965922"/>
    <w:rsid w:val="00965DB6"/>
    <w:rsid w:val="00966B35"/>
    <w:rsid w:val="00967056"/>
    <w:rsid w:val="00977590"/>
    <w:rsid w:val="00980231"/>
    <w:rsid w:val="0098026D"/>
    <w:rsid w:val="009816B2"/>
    <w:rsid w:val="0098369A"/>
    <w:rsid w:val="00984B38"/>
    <w:rsid w:val="009865D4"/>
    <w:rsid w:val="00997955"/>
    <w:rsid w:val="009A017D"/>
    <w:rsid w:val="009A717F"/>
    <w:rsid w:val="009A7C5D"/>
    <w:rsid w:val="009C3813"/>
    <w:rsid w:val="009C3F5E"/>
    <w:rsid w:val="009C502E"/>
    <w:rsid w:val="009D0E31"/>
    <w:rsid w:val="009D2FF6"/>
    <w:rsid w:val="009D3158"/>
    <w:rsid w:val="009D583A"/>
    <w:rsid w:val="009D5F0C"/>
    <w:rsid w:val="009D6B76"/>
    <w:rsid w:val="009D7E98"/>
    <w:rsid w:val="009E4D27"/>
    <w:rsid w:val="009E6D42"/>
    <w:rsid w:val="009E7F1A"/>
    <w:rsid w:val="009F283B"/>
    <w:rsid w:val="009F4458"/>
    <w:rsid w:val="009F4D43"/>
    <w:rsid w:val="00A010B5"/>
    <w:rsid w:val="00A022F8"/>
    <w:rsid w:val="00A04E59"/>
    <w:rsid w:val="00A05317"/>
    <w:rsid w:val="00A10D52"/>
    <w:rsid w:val="00A10F70"/>
    <w:rsid w:val="00A11DDA"/>
    <w:rsid w:val="00A13546"/>
    <w:rsid w:val="00A22F5F"/>
    <w:rsid w:val="00A24B05"/>
    <w:rsid w:val="00A26461"/>
    <w:rsid w:val="00A302C3"/>
    <w:rsid w:val="00A30837"/>
    <w:rsid w:val="00A30BBF"/>
    <w:rsid w:val="00A31F82"/>
    <w:rsid w:val="00A34CBD"/>
    <w:rsid w:val="00A34FE3"/>
    <w:rsid w:val="00A35270"/>
    <w:rsid w:val="00A40AE5"/>
    <w:rsid w:val="00A44459"/>
    <w:rsid w:val="00A5070F"/>
    <w:rsid w:val="00A51284"/>
    <w:rsid w:val="00A52A65"/>
    <w:rsid w:val="00A62FE6"/>
    <w:rsid w:val="00A654B5"/>
    <w:rsid w:val="00A65511"/>
    <w:rsid w:val="00A65DB4"/>
    <w:rsid w:val="00A72833"/>
    <w:rsid w:val="00A743CC"/>
    <w:rsid w:val="00A74E90"/>
    <w:rsid w:val="00A75E9F"/>
    <w:rsid w:val="00A76523"/>
    <w:rsid w:val="00A77E3A"/>
    <w:rsid w:val="00A81587"/>
    <w:rsid w:val="00A83FB5"/>
    <w:rsid w:val="00A85CA6"/>
    <w:rsid w:val="00A87C9D"/>
    <w:rsid w:val="00A90680"/>
    <w:rsid w:val="00A96713"/>
    <w:rsid w:val="00AA024D"/>
    <w:rsid w:val="00AA0833"/>
    <w:rsid w:val="00AA270F"/>
    <w:rsid w:val="00AA65E7"/>
    <w:rsid w:val="00AA6A27"/>
    <w:rsid w:val="00AA7A23"/>
    <w:rsid w:val="00AB14BF"/>
    <w:rsid w:val="00AB1F58"/>
    <w:rsid w:val="00AB2B17"/>
    <w:rsid w:val="00AB338F"/>
    <w:rsid w:val="00AB44BF"/>
    <w:rsid w:val="00AC11FF"/>
    <w:rsid w:val="00AC1261"/>
    <w:rsid w:val="00AC1BFD"/>
    <w:rsid w:val="00AC3CF2"/>
    <w:rsid w:val="00AC3D5C"/>
    <w:rsid w:val="00AC4055"/>
    <w:rsid w:val="00AC40D9"/>
    <w:rsid w:val="00AC5FA0"/>
    <w:rsid w:val="00AD2864"/>
    <w:rsid w:val="00AD69F9"/>
    <w:rsid w:val="00AD72CF"/>
    <w:rsid w:val="00AE26FA"/>
    <w:rsid w:val="00AE4D9A"/>
    <w:rsid w:val="00AE79DB"/>
    <w:rsid w:val="00AF575B"/>
    <w:rsid w:val="00AF77E2"/>
    <w:rsid w:val="00B00612"/>
    <w:rsid w:val="00B00B22"/>
    <w:rsid w:val="00B01D89"/>
    <w:rsid w:val="00B02B02"/>
    <w:rsid w:val="00B046CE"/>
    <w:rsid w:val="00B04821"/>
    <w:rsid w:val="00B06254"/>
    <w:rsid w:val="00B064CA"/>
    <w:rsid w:val="00B114B9"/>
    <w:rsid w:val="00B1221C"/>
    <w:rsid w:val="00B17915"/>
    <w:rsid w:val="00B22A46"/>
    <w:rsid w:val="00B23115"/>
    <w:rsid w:val="00B23D5E"/>
    <w:rsid w:val="00B263D3"/>
    <w:rsid w:val="00B275AA"/>
    <w:rsid w:val="00B34FC3"/>
    <w:rsid w:val="00B363F3"/>
    <w:rsid w:val="00B4142E"/>
    <w:rsid w:val="00B448D1"/>
    <w:rsid w:val="00B44956"/>
    <w:rsid w:val="00B458C7"/>
    <w:rsid w:val="00B47C03"/>
    <w:rsid w:val="00B500F2"/>
    <w:rsid w:val="00B6182C"/>
    <w:rsid w:val="00B63881"/>
    <w:rsid w:val="00B70615"/>
    <w:rsid w:val="00B708A0"/>
    <w:rsid w:val="00B720E2"/>
    <w:rsid w:val="00B77B32"/>
    <w:rsid w:val="00B80C69"/>
    <w:rsid w:val="00B81D72"/>
    <w:rsid w:val="00B81E54"/>
    <w:rsid w:val="00B84194"/>
    <w:rsid w:val="00B852BC"/>
    <w:rsid w:val="00B873CD"/>
    <w:rsid w:val="00B95792"/>
    <w:rsid w:val="00B96977"/>
    <w:rsid w:val="00BA1E07"/>
    <w:rsid w:val="00BA60B2"/>
    <w:rsid w:val="00BB0727"/>
    <w:rsid w:val="00BB50EF"/>
    <w:rsid w:val="00BB55E8"/>
    <w:rsid w:val="00BC2E95"/>
    <w:rsid w:val="00BC4B0E"/>
    <w:rsid w:val="00BC5B02"/>
    <w:rsid w:val="00BD079B"/>
    <w:rsid w:val="00BD1CDC"/>
    <w:rsid w:val="00BD209D"/>
    <w:rsid w:val="00BD2ABE"/>
    <w:rsid w:val="00BD5187"/>
    <w:rsid w:val="00BD57C1"/>
    <w:rsid w:val="00BD78C4"/>
    <w:rsid w:val="00BE62A0"/>
    <w:rsid w:val="00BF0C59"/>
    <w:rsid w:val="00BF14D1"/>
    <w:rsid w:val="00BF3478"/>
    <w:rsid w:val="00BF4D91"/>
    <w:rsid w:val="00BF5CCE"/>
    <w:rsid w:val="00BF698A"/>
    <w:rsid w:val="00BF768B"/>
    <w:rsid w:val="00C02CFF"/>
    <w:rsid w:val="00C036AC"/>
    <w:rsid w:val="00C138FE"/>
    <w:rsid w:val="00C13A0A"/>
    <w:rsid w:val="00C21998"/>
    <w:rsid w:val="00C25AB8"/>
    <w:rsid w:val="00C25B4D"/>
    <w:rsid w:val="00C263C0"/>
    <w:rsid w:val="00C26D58"/>
    <w:rsid w:val="00C3056E"/>
    <w:rsid w:val="00C32F1B"/>
    <w:rsid w:val="00C342B7"/>
    <w:rsid w:val="00C34C47"/>
    <w:rsid w:val="00C406A3"/>
    <w:rsid w:val="00C41204"/>
    <w:rsid w:val="00C50B52"/>
    <w:rsid w:val="00C52FFA"/>
    <w:rsid w:val="00C5307C"/>
    <w:rsid w:val="00C553E5"/>
    <w:rsid w:val="00C5606A"/>
    <w:rsid w:val="00C61E86"/>
    <w:rsid w:val="00C6656C"/>
    <w:rsid w:val="00C677ED"/>
    <w:rsid w:val="00C7280F"/>
    <w:rsid w:val="00C72F8C"/>
    <w:rsid w:val="00C7360B"/>
    <w:rsid w:val="00C77765"/>
    <w:rsid w:val="00C820F8"/>
    <w:rsid w:val="00C82852"/>
    <w:rsid w:val="00C86325"/>
    <w:rsid w:val="00C86E56"/>
    <w:rsid w:val="00C91A46"/>
    <w:rsid w:val="00C925FD"/>
    <w:rsid w:val="00C9488B"/>
    <w:rsid w:val="00C94D2F"/>
    <w:rsid w:val="00CA2EB0"/>
    <w:rsid w:val="00CB0B97"/>
    <w:rsid w:val="00CB35D4"/>
    <w:rsid w:val="00CB516B"/>
    <w:rsid w:val="00CB5928"/>
    <w:rsid w:val="00CB5B5D"/>
    <w:rsid w:val="00CB6C3D"/>
    <w:rsid w:val="00CB74DC"/>
    <w:rsid w:val="00CC5734"/>
    <w:rsid w:val="00CC6263"/>
    <w:rsid w:val="00CC686C"/>
    <w:rsid w:val="00CD0B89"/>
    <w:rsid w:val="00CD73F0"/>
    <w:rsid w:val="00CD798D"/>
    <w:rsid w:val="00CE0B9C"/>
    <w:rsid w:val="00CE541C"/>
    <w:rsid w:val="00CE5549"/>
    <w:rsid w:val="00CE7AF9"/>
    <w:rsid w:val="00CF1247"/>
    <w:rsid w:val="00CF1D31"/>
    <w:rsid w:val="00D003A9"/>
    <w:rsid w:val="00D06F8D"/>
    <w:rsid w:val="00D07490"/>
    <w:rsid w:val="00D07BAC"/>
    <w:rsid w:val="00D15BC2"/>
    <w:rsid w:val="00D15BDC"/>
    <w:rsid w:val="00D16EB0"/>
    <w:rsid w:val="00D17D29"/>
    <w:rsid w:val="00D27E8A"/>
    <w:rsid w:val="00D321A6"/>
    <w:rsid w:val="00D33052"/>
    <w:rsid w:val="00D342E9"/>
    <w:rsid w:val="00D346AD"/>
    <w:rsid w:val="00D35D8B"/>
    <w:rsid w:val="00D36F8B"/>
    <w:rsid w:val="00D50638"/>
    <w:rsid w:val="00D5233D"/>
    <w:rsid w:val="00D55B00"/>
    <w:rsid w:val="00D5691E"/>
    <w:rsid w:val="00D60256"/>
    <w:rsid w:val="00D60578"/>
    <w:rsid w:val="00D62862"/>
    <w:rsid w:val="00D633E9"/>
    <w:rsid w:val="00D644B8"/>
    <w:rsid w:val="00D6509A"/>
    <w:rsid w:val="00D66EF4"/>
    <w:rsid w:val="00D70A80"/>
    <w:rsid w:val="00D72884"/>
    <w:rsid w:val="00D754FE"/>
    <w:rsid w:val="00D77ED9"/>
    <w:rsid w:val="00D80C23"/>
    <w:rsid w:val="00D83287"/>
    <w:rsid w:val="00D83FDD"/>
    <w:rsid w:val="00D842E4"/>
    <w:rsid w:val="00D92C89"/>
    <w:rsid w:val="00D95A49"/>
    <w:rsid w:val="00DA24B0"/>
    <w:rsid w:val="00DB36B4"/>
    <w:rsid w:val="00DB4E5A"/>
    <w:rsid w:val="00DB57D7"/>
    <w:rsid w:val="00DB78C6"/>
    <w:rsid w:val="00DC0A14"/>
    <w:rsid w:val="00DC0C7C"/>
    <w:rsid w:val="00DC1699"/>
    <w:rsid w:val="00DC3CA1"/>
    <w:rsid w:val="00DC3E33"/>
    <w:rsid w:val="00DC6918"/>
    <w:rsid w:val="00DD0CF8"/>
    <w:rsid w:val="00DF0476"/>
    <w:rsid w:val="00DF2C0A"/>
    <w:rsid w:val="00DF3DB6"/>
    <w:rsid w:val="00DF52EC"/>
    <w:rsid w:val="00E011E9"/>
    <w:rsid w:val="00E02D30"/>
    <w:rsid w:val="00E0423B"/>
    <w:rsid w:val="00E053D6"/>
    <w:rsid w:val="00E05964"/>
    <w:rsid w:val="00E05AE9"/>
    <w:rsid w:val="00E1151A"/>
    <w:rsid w:val="00E12611"/>
    <w:rsid w:val="00E13C1F"/>
    <w:rsid w:val="00E16B83"/>
    <w:rsid w:val="00E238E7"/>
    <w:rsid w:val="00E25BD1"/>
    <w:rsid w:val="00E26A05"/>
    <w:rsid w:val="00E309F0"/>
    <w:rsid w:val="00E365F8"/>
    <w:rsid w:val="00E37FA4"/>
    <w:rsid w:val="00E41D76"/>
    <w:rsid w:val="00E456FC"/>
    <w:rsid w:val="00E45EB8"/>
    <w:rsid w:val="00E47CB1"/>
    <w:rsid w:val="00E547A4"/>
    <w:rsid w:val="00E55C43"/>
    <w:rsid w:val="00E5703F"/>
    <w:rsid w:val="00E604E9"/>
    <w:rsid w:val="00E607FC"/>
    <w:rsid w:val="00E62D87"/>
    <w:rsid w:val="00E62FD7"/>
    <w:rsid w:val="00E65625"/>
    <w:rsid w:val="00E76CBB"/>
    <w:rsid w:val="00E76E09"/>
    <w:rsid w:val="00E811A7"/>
    <w:rsid w:val="00E8458D"/>
    <w:rsid w:val="00E84FE8"/>
    <w:rsid w:val="00E85880"/>
    <w:rsid w:val="00E86600"/>
    <w:rsid w:val="00E87151"/>
    <w:rsid w:val="00E913FA"/>
    <w:rsid w:val="00E926EE"/>
    <w:rsid w:val="00E92ADD"/>
    <w:rsid w:val="00E939D0"/>
    <w:rsid w:val="00E94033"/>
    <w:rsid w:val="00E948E7"/>
    <w:rsid w:val="00E959C0"/>
    <w:rsid w:val="00E95F6C"/>
    <w:rsid w:val="00E961D6"/>
    <w:rsid w:val="00E9741F"/>
    <w:rsid w:val="00EB0177"/>
    <w:rsid w:val="00EC04F5"/>
    <w:rsid w:val="00EC0961"/>
    <w:rsid w:val="00EC10C9"/>
    <w:rsid w:val="00EC4150"/>
    <w:rsid w:val="00EC5DAF"/>
    <w:rsid w:val="00EC6C5E"/>
    <w:rsid w:val="00ED0567"/>
    <w:rsid w:val="00ED0EE8"/>
    <w:rsid w:val="00ED3D0C"/>
    <w:rsid w:val="00ED5EF5"/>
    <w:rsid w:val="00ED618D"/>
    <w:rsid w:val="00ED7E27"/>
    <w:rsid w:val="00EE46F1"/>
    <w:rsid w:val="00EE4B2D"/>
    <w:rsid w:val="00EF0B25"/>
    <w:rsid w:val="00EF1273"/>
    <w:rsid w:val="00EF421C"/>
    <w:rsid w:val="00EF60D9"/>
    <w:rsid w:val="00EF6F14"/>
    <w:rsid w:val="00F046AE"/>
    <w:rsid w:val="00F14F9A"/>
    <w:rsid w:val="00F23127"/>
    <w:rsid w:val="00F233C3"/>
    <w:rsid w:val="00F33200"/>
    <w:rsid w:val="00F33D15"/>
    <w:rsid w:val="00F35B41"/>
    <w:rsid w:val="00F40CB5"/>
    <w:rsid w:val="00F42CCE"/>
    <w:rsid w:val="00F447F4"/>
    <w:rsid w:val="00F51EC0"/>
    <w:rsid w:val="00F53A03"/>
    <w:rsid w:val="00F5663F"/>
    <w:rsid w:val="00F57A76"/>
    <w:rsid w:val="00F613CF"/>
    <w:rsid w:val="00F62800"/>
    <w:rsid w:val="00F63DEE"/>
    <w:rsid w:val="00F6414E"/>
    <w:rsid w:val="00F70A7F"/>
    <w:rsid w:val="00F70E8D"/>
    <w:rsid w:val="00F72CE5"/>
    <w:rsid w:val="00F754A5"/>
    <w:rsid w:val="00F82928"/>
    <w:rsid w:val="00F838D1"/>
    <w:rsid w:val="00F83D1F"/>
    <w:rsid w:val="00F83EE9"/>
    <w:rsid w:val="00F87757"/>
    <w:rsid w:val="00F878B6"/>
    <w:rsid w:val="00F95A7E"/>
    <w:rsid w:val="00F96EF7"/>
    <w:rsid w:val="00F975E5"/>
    <w:rsid w:val="00FA3360"/>
    <w:rsid w:val="00FA360E"/>
    <w:rsid w:val="00FA4AAA"/>
    <w:rsid w:val="00FA63F4"/>
    <w:rsid w:val="00FB551E"/>
    <w:rsid w:val="00FC1686"/>
    <w:rsid w:val="00FC37E8"/>
    <w:rsid w:val="00FC3DC9"/>
    <w:rsid w:val="00FC55A7"/>
    <w:rsid w:val="00FC585F"/>
    <w:rsid w:val="00FC587E"/>
    <w:rsid w:val="00FC77EC"/>
    <w:rsid w:val="00FD0250"/>
    <w:rsid w:val="00FD7962"/>
    <w:rsid w:val="00FE560E"/>
    <w:rsid w:val="00FE74C3"/>
    <w:rsid w:val="00FF0A5C"/>
    <w:rsid w:val="00FF6284"/>
    <w:rsid w:val="01795E23"/>
    <w:rsid w:val="1728EBA0"/>
    <w:rsid w:val="29721BEE"/>
    <w:rsid w:val="2982EE34"/>
    <w:rsid w:val="2ECF1163"/>
    <w:rsid w:val="3C6B3E61"/>
    <w:rsid w:val="40267312"/>
    <w:rsid w:val="455C6437"/>
    <w:rsid w:val="49F1CED7"/>
    <w:rsid w:val="4D60C653"/>
    <w:rsid w:val="65EEED7A"/>
    <w:rsid w:val="7A183C3F"/>
    <w:rsid w:val="7A848246"/>
    <w:rsid w:val="7DEF4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6632D8"/>
  <w15:chartTrackingRefBased/>
  <w15:docId w15:val="{263AAF3D-03A0-4C89-BBD4-8F9F8335F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  <w:ind w:left="340" w:hanging="17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locked="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locked="1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locked="1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locked="1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locked="1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locked="1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locked="1" w:uiPriority="19"/>
    <w:lsdException w:name="Intense Emphasis" w:uiPriority="21"/>
    <w:lsdException w:name="Subtle Reference" w:locked="1" w:uiPriority="31"/>
    <w:lsdException w:name="Intense Reference" w:uiPriority="32"/>
    <w:lsdException w:name="Book Title" w:locked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locked="1" w:uiPriority="42"/>
    <w:lsdException w:name="Plain Table 3" w:locked="1" w:uiPriority="43"/>
    <w:lsdException w:name="Plain Table 4" w:locked="1" w:uiPriority="44"/>
    <w:lsdException w:name="Plain Table 5" w:locked="1" w:uiPriority="45"/>
    <w:lsdException w:name="Grid Table Light" w:locked="1" w:uiPriority="40"/>
    <w:lsdException w:name="Grid Table 1 Light" w:locked="1" w:uiPriority="46"/>
    <w:lsdException w:name="Grid Table 2" w:locked="1" w:uiPriority="47"/>
    <w:lsdException w:name="Grid Table 3" w:locked="1" w:uiPriority="48"/>
    <w:lsdException w:name="Grid Table 4" w:locked="1" w:uiPriority="49"/>
    <w:lsdException w:name="Grid Table 5 Dark" w:locked="1" w:uiPriority="50"/>
    <w:lsdException w:name="Grid Table 6 Colorful" w:locked="1" w:uiPriority="51"/>
    <w:lsdException w:name="Grid Table 7 Colorful" w:locked="1" w:uiPriority="52"/>
    <w:lsdException w:name="Grid Table 1 Light Accent 1" w:uiPriority="46"/>
    <w:lsdException w:name="Grid Table 2 Accent 1" w:locked="1" w:uiPriority="47"/>
    <w:lsdException w:name="Grid Table 3 Accent 1" w:locked="1" w:uiPriority="48"/>
    <w:lsdException w:name="Grid Table 4 Accent 1" w:locked="1" w:uiPriority="49"/>
    <w:lsdException w:name="Grid Table 5 Dark Accent 1" w:locked="1" w:uiPriority="50"/>
    <w:lsdException w:name="Grid Table 6 Colorful Accent 1" w:locked="1" w:uiPriority="51"/>
    <w:lsdException w:name="Grid Table 7 Colorful Accent 1" w:locked="1" w:uiPriority="52"/>
    <w:lsdException w:name="Grid Table 1 Light Accent 2" w:locked="1" w:uiPriority="46"/>
    <w:lsdException w:name="Grid Table 2 Accent 2" w:locked="1" w:uiPriority="47"/>
    <w:lsdException w:name="Grid Table 3 Accent 2" w:locked="1" w:uiPriority="48"/>
    <w:lsdException w:name="Grid Table 4 Accent 2" w:locked="1" w:uiPriority="49"/>
    <w:lsdException w:name="Grid Table 5 Dark Accent 2" w:locked="1" w:uiPriority="50"/>
    <w:lsdException w:name="Grid Table 6 Colorful Accent 2" w:locked="1" w:uiPriority="51"/>
    <w:lsdException w:name="Grid Table 7 Colorful Accent 2" w:locked="1" w:uiPriority="52"/>
    <w:lsdException w:name="Grid Table 1 Light Accent 3" w:locked="1" w:uiPriority="46"/>
    <w:lsdException w:name="Grid Table 2 Accent 3" w:locked="1" w:uiPriority="47"/>
    <w:lsdException w:name="Grid Table 3 Accent 3" w:locked="1" w:uiPriority="48"/>
    <w:lsdException w:name="Grid Table 4 Accent 3" w:locked="1" w:uiPriority="49"/>
    <w:lsdException w:name="Grid Table 5 Dark Accent 3" w:locked="1" w:uiPriority="50"/>
    <w:lsdException w:name="Grid Table 6 Colorful Accent 3" w:locked="1" w:uiPriority="51"/>
    <w:lsdException w:name="Grid Table 7 Colorful Accent 3" w:locked="1" w:uiPriority="52"/>
    <w:lsdException w:name="Grid Table 1 Light Accent 4" w:locked="1" w:uiPriority="46"/>
    <w:lsdException w:name="Grid Table 2 Accent 4" w:locked="1" w:uiPriority="47"/>
    <w:lsdException w:name="Grid Table 3 Accent 4" w:locked="1" w:uiPriority="48"/>
    <w:lsdException w:name="Grid Table 4 Accent 4" w:locked="1" w:uiPriority="49"/>
    <w:lsdException w:name="Grid Table 5 Dark Accent 4" w:locked="1" w:uiPriority="50"/>
    <w:lsdException w:name="Grid Table 6 Colorful Accent 4" w:locked="1" w:uiPriority="51"/>
    <w:lsdException w:name="Grid Table 7 Colorful Accent 4" w:locked="1" w:uiPriority="52"/>
    <w:lsdException w:name="Grid Table 1 Light Accent 5" w:locked="1" w:uiPriority="46"/>
    <w:lsdException w:name="Grid Table 2 Accent 5" w:locked="1" w:uiPriority="47"/>
    <w:lsdException w:name="Grid Table 3 Accent 5" w:locked="1" w:uiPriority="48"/>
    <w:lsdException w:name="Grid Table 4 Accent 5" w:locked="1" w:uiPriority="49"/>
    <w:lsdException w:name="Grid Table 5 Dark Accent 5" w:locked="1" w:uiPriority="50"/>
    <w:lsdException w:name="Grid Table 6 Colorful Accent 5" w:locked="1" w:uiPriority="51"/>
    <w:lsdException w:name="Grid Table 7 Colorful Accent 5" w:locked="1" w:uiPriority="52"/>
    <w:lsdException w:name="Grid Table 1 Light Accent 6" w:locked="1" w:uiPriority="46"/>
    <w:lsdException w:name="Grid Table 2 Accent 6" w:locked="1" w:uiPriority="47"/>
    <w:lsdException w:name="Grid Table 3 Accent 6" w:locked="1" w:uiPriority="48"/>
    <w:lsdException w:name="Grid Table 4 Accent 6" w:locked="1" w:uiPriority="49"/>
    <w:lsdException w:name="Grid Table 5 Dark Accent 6" w:locked="1" w:uiPriority="50"/>
    <w:lsdException w:name="Grid Table 6 Colorful Accent 6" w:locked="1" w:uiPriority="51"/>
    <w:lsdException w:name="Grid Table 7 Colorful Accent 6" w:locked="1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Body"/>
    <w:qFormat/>
    <w:rsid w:val="00E8458D"/>
    <w:pPr>
      <w:suppressAutoHyphens/>
      <w:spacing w:after="20" w:line="240" w:lineRule="auto"/>
      <w:ind w:left="0" w:firstLine="0"/>
    </w:pPr>
    <w:rPr>
      <w:rFonts w:ascii="Calibri" w:eastAsia="Times New Roman" w:hAnsi="Calibri" w:cs="Times New Roman"/>
      <w:color w:val="000000" w:themeColor="text1"/>
      <w:spacing w:val="-2"/>
      <w:kern w:val="0"/>
      <w:sz w:val="21"/>
      <w:szCs w:val="23"/>
      <w:lang w:val="en-GB" w:eastAsia="en-GB"/>
      <w14:ligatures w14:val="none"/>
    </w:rPr>
  </w:style>
  <w:style w:type="paragraph" w:styleId="Heading1">
    <w:name w:val="heading 1"/>
    <w:aliases w:val="Title 1"/>
    <w:basedOn w:val="Normal"/>
    <w:next w:val="Normal"/>
    <w:link w:val="Heading1Char"/>
    <w:autoRedefine/>
    <w:uiPriority w:val="9"/>
    <w:qFormat/>
    <w:rsid w:val="00E8458D"/>
    <w:pPr>
      <w:keepNext/>
      <w:keepLines/>
      <w:tabs>
        <w:tab w:val="left" w:pos="340"/>
      </w:tabs>
      <w:spacing w:before="120" w:after="0"/>
      <w:outlineLvl w:val="0"/>
    </w:pPr>
    <w:rPr>
      <w:rFonts w:asciiTheme="majorHAnsi" w:eastAsiaTheme="majorEastAsia" w:hAnsiTheme="majorHAnsi" w:cstheme="majorBidi"/>
      <w:color w:val="002476"/>
      <w:spacing w:val="2"/>
      <w:sz w:val="29"/>
      <w:szCs w:val="32"/>
    </w:rPr>
  </w:style>
  <w:style w:type="paragraph" w:styleId="Heading2">
    <w:name w:val="heading 2"/>
    <w:basedOn w:val="Heading1"/>
    <w:next w:val="Normal"/>
    <w:link w:val="Heading2Char"/>
    <w:autoRedefine/>
    <w:qFormat/>
    <w:rsid w:val="00E8458D"/>
    <w:pPr>
      <w:keepLines w:val="0"/>
      <w:tabs>
        <w:tab w:val="left" w:pos="0"/>
      </w:tabs>
      <w:spacing w:before="0"/>
      <w:contextualSpacing/>
      <w:outlineLvl w:val="1"/>
    </w:pPr>
    <w:rPr>
      <w:rFonts w:ascii="Oswald Light" w:eastAsia="Times New Roman" w:hAnsi="Oswald Light" w:cs="Times New Roman"/>
      <w:bCs/>
      <w:color w:val="FF8200"/>
      <w:sz w:val="28"/>
      <w:szCs w:val="24"/>
    </w:rPr>
  </w:style>
  <w:style w:type="paragraph" w:styleId="Heading3">
    <w:name w:val="heading 3"/>
    <w:aliases w:val="Subheading"/>
    <w:basedOn w:val="Heading2"/>
    <w:next w:val="Normal"/>
    <w:link w:val="Heading3Char"/>
    <w:autoRedefine/>
    <w:qFormat/>
    <w:rsid w:val="00E8458D"/>
    <w:pPr>
      <w:spacing w:before="20" w:after="20"/>
      <w:contextualSpacing w:val="0"/>
      <w:outlineLvl w:val="2"/>
    </w:pPr>
    <w:rPr>
      <w:rFonts w:ascii="Oswald" w:hAnsi="Oswald"/>
      <w:bCs w:val="0"/>
      <w:color w:val="006EB6"/>
      <w:szCs w:val="26"/>
    </w:rPr>
  </w:style>
  <w:style w:type="paragraph" w:styleId="Heading4">
    <w:name w:val="heading 4"/>
    <w:aliases w:val="Tabel title"/>
    <w:next w:val="Normal"/>
    <w:link w:val="Heading4Char"/>
    <w:autoRedefine/>
    <w:qFormat/>
    <w:rsid w:val="00E8458D"/>
    <w:pPr>
      <w:keepNext/>
      <w:keepLines/>
      <w:spacing w:before="20" w:after="20" w:line="240" w:lineRule="auto"/>
      <w:ind w:left="227" w:right="57" w:hanging="227"/>
      <w:outlineLvl w:val="3"/>
    </w:pPr>
    <w:rPr>
      <w:rFonts w:ascii="Oswald" w:eastAsiaTheme="minorHAnsi" w:hAnsi="Oswald"/>
      <w:bCs/>
      <w:iCs/>
      <w:color w:val="000000"/>
      <w:spacing w:val="2"/>
      <w:kern w:val="0"/>
      <w:sz w:val="23"/>
      <w:szCs w:val="24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E8458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01C59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bullets">
    <w:name w:val="Body bullets &gt;"/>
    <w:basedOn w:val="Normal"/>
    <w:link w:val="BodybulletsChar"/>
    <w:autoRedefine/>
    <w:qFormat/>
    <w:rsid w:val="00E8458D"/>
    <w:pPr>
      <w:numPr>
        <w:numId w:val="12"/>
      </w:numPr>
      <w:ind w:left="198" w:hanging="198"/>
    </w:pPr>
    <w:rPr>
      <w:rFonts w:cs="URWPalladioL-Roma"/>
      <w:bCs/>
      <w:szCs w:val="20"/>
    </w:rPr>
  </w:style>
  <w:style w:type="character" w:customStyle="1" w:styleId="BodybulletsChar">
    <w:name w:val="Body bullets &gt; Char"/>
    <w:basedOn w:val="DefaultParagraphFont"/>
    <w:link w:val="Bodybullets"/>
    <w:rsid w:val="00E8458D"/>
    <w:rPr>
      <w:rFonts w:ascii="Calibri" w:eastAsia="Times New Roman" w:hAnsi="Calibri" w:cs="URWPalladioL-Roma"/>
      <w:bCs/>
      <w:color w:val="000000" w:themeColor="text1"/>
      <w:spacing w:val="-2"/>
      <w:kern w:val="0"/>
      <w:sz w:val="21"/>
      <w:szCs w:val="20"/>
      <w:lang w:val="en-GB" w:eastAsia="en-GB"/>
      <w14:ligatures w14:val="none"/>
    </w:rPr>
  </w:style>
  <w:style w:type="paragraph" w:customStyle="1" w:styleId="Bodynumbered">
    <w:name w:val="Body numbered"/>
    <w:basedOn w:val="Normal"/>
    <w:link w:val="BodynumberedChar"/>
    <w:autoRedefine/>
    <w:qFormat/>
    <w:rsid w:val="00E8458D"/>
    <w:pPr>
      <w:numPr>
        <w:ilvl w:val="1"/>
        <w:numId w:val="10"/>
      </w:numPr>
      <w:spacing w:after="50"/>
      <w:ind w:left="227" w:hanging="227"/>
    </w:pPr>
    <w:rPr>
      <w:rFonts w:cs="URWPalladioL-Roma"/>
      <w:szCs w:val="20"/>
    </w:rPr>
  </w:style>
  <w:style w:type="character" w:customStyle="1" w:styleId="BodynumberedChar">
    <w:name w:val="Body numbered Char"/>
    <w:basedOn w:val="DefaultParagraphFont"/>
    <w:link w:val="Bodynumbered"/>
    <w:rsid w:val="00E8458D"/>
    <w:rPr>
      <w:rFonts w:ascii="Calibri" w:eastAsia="Times New Roman" w:hAnsi="Calibri" w:cs="URWPalladioL-Roma"/>
      <w:color w:val="000000" w:themeColor="text1"/>
      <w:spacing w:val="-2"/>
      <w:kern w:val="0"/>
      <w:sz w:val="21"/>
      <w:szCs w:val="20"/>
      <w:lang w:val="en-GB" w:eastAsia="en-GB"/>
      <w14:ligatures w14:val="none"/>
    </w:rPr>
  </w:style>
  <w:style w:type="paragraph" w:customStyle="1" w:styleId="Bodybold">
    <w:name w:val="Body bold"/>
    <w:basedOn w:val="Normal"/>
    <w:link w:val="BodyboldChar"/>
    <w:autoRedefine/>
    <w:qFormat/>
    <w:rsid w:val="00E8458D"/>
    <w:pPr>
      <w:spacing w:after="0"/>
    </w:pPr>
    <w:rPr>
      <w:rFonts w:cs="URWPalladioL-Roma"/>
      <w:b/>
      <w:bCs/>
      <w:szCs w:val="22"/>
    </w:rPr>
  </w:style>
  <w:style w:type="character" w:customStyle="1" w:styleId="BodyboldChar">
    <w:name w:val="Body bold Char"/>
    <w:basedOn w:val="DefaultParagraphFont"/>
    <w:link w:val="Bodybold"/>
    <w:rsid w:val="00E8458D"/>
    <w:rPr>
      <w:rFonts w:ascii="Calibri" w:eastAsia="Times New Roman" w:hAnsi="Calibri" w:cs="URWPalladioL-Roma"/>
      <w:b/>
      <w:bCs/>
      <w:color w:val="000000" w:themeColor="text1"/>
      <w:spacing w:val="-2"/>
      <w:kern w:val="0"/>
      <w:sz w:val="21"/>
      <w:lang w:val="en-GB"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rsid w:val="00E8458D"/>
    <w:rPr>
      <w:rFonts w:ascii="Oswald Light" w:eastAsia="Times New Roman" w:hAnsi="Oswald Light" w:cs="Times New Roman"/>
      <w:bCs/>
      <w:color w:val="FF8200"/>
      <w:spacing w:val="2"/>
      <w:kern w:val="0"/>
      <w:sz w:val="28"/>
      <w:szCs w:val="24"/>
      <w:lang w:val="en-GB" w:eastAsia="en-GB"/>
      <w14:ligatures w14:val="none"/>
    </w:rPr>
  </w:style>
  <w:style w:type="character" w:customStyle="1" w:styleId="Heading1Char">
    <w:name w:val="Heading 1 Char"/>
    <w:aliases w:val="Title 1 Char"/>
    <w:basedOn w:val="DefaultParagraphFont"/>
    <w:link w:val="Heading1"/>
    <w:uiPriority w:val="9"/>
    <w:rsid w:val="00E8458D"/>
    <w:rPr>
      <w:rFonts w:asciiTheme="majorHAnsi" w:eastAsiaTheme="majorEastAsia" w:hAnsiTheme="majorHAnsi" w:cstheme="majorBidi"/>
      <w:color w:val="002476"/>
      <w:spacing w:val="2"/>
      <w:kern w:val="0"/>
      <w:sz w:val="29"/>
      <w:szCs w:val="32"/>
      <w:lang w:val="en-GB" w:eastAsia="en-GB"/>
      <w14:ligatures w14:val="none"/>
    </w:rPr>
  </w:style>
  <w:style w:type="paragraph" w:customStyle="1" w:styleId="FooterCentred">
    <w:name w:val="Footer Centred"/>
    <w:basedOn w:val="Footer"/>
    <w:autoRedefine/>
    <w:rsid w:val="00E8458D"/>
    <w:pPr>
      <w:tabs>
        <w:tab w:val="clear" w:pos="4536"/>
        <w:tab w:val="clear" w:pos="9072"/>
        <w:tab w:val="right" w:pos="8505"/>
      </w:tabs>
      <w:spacing w:line="180" w:lineRule="exact"/>
      <w:jc w:val="center"/>
    </w:pPr>
    <w:rPr>
      <w:color w:val="595959" w:themeColor="text1" w:themeTint="A6"/>
      <w:sz w:val="18"/>
      <w:szCs w:val="24"/>
    </w:rPr>
  </w:style>
  <w:style w:type="paragraph" w:styleId="Footer">
    <w:name w:val="footer"/>
    <w:basedOn w:val="Normal"/>
    <w:link w:val="FooterChar"/>
    <w:uiPriority w:val="99"/>
    <w:unhideWhenUsed/>
    <w:rsid w:val="00E8458D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458D"/>
    <w:rPr>
      <w:rFonts w:ascii="Calibri" w:eastAsia="Times New Roman" w:hAnsi="Calibri" w:cs="Times New Roman"/>
      <w:color w:val="000000" w:themeColor="text1"/>
      <w:spacing w:val="-2"/>
      <w:kern w:val="0"/>
      <w:sz w:val="21"/>
      <w:szCs w:val="23"/>
      <w:lang w:val="en-GB" w:eastAsia="en-GB"/>
      <w14:ligatures w14:val="none"/>
    </w:rPr>
  </w:style>
  <w:style w:type="paragraph" w:customStyle="1" w:styleId="FootnotesNumberedList">
    <w:name w:val="Footnotes Numbered List"/>
    <w:basedOn w:val="Normal"/>
    <w:autoRedefine/>
    <w:rsid w:val="00E8458D"/>
    <w:pPr>
      <w:numPr>
        <w:numId w:val="9"/>
      </w:numPr>
      <w:tabs>
        <w:tab w:val="left" w:pos="227"/>
      </w:tabs>
      <w:spacing w:before="80" w:after="80" w:line="180" w:lineRule="exact"/>
    </w:pPr>
    <w:rPr>
      <w:color w:val="595959" w:themeColor="text1" w:themeTint="A6"/>
      <w:sz w:val="18"/>
      <w:szCs w:val="20"/>
    </w:rPr>
  </w:style>
  <w:style w:type="character" w:customStyle="1" w:styleId="Heading3Char">
    <w:name w:val="Heading 3 Char"/>
    <w:aliases w:val="Subheading Char"/>
    <w:basedOn w:val="DefaultParagraphFont"/>
    <w:link w:val="Heading3"/>
    <w:rsid w:val="00E8458D"/>
    <w:rPr>
      <w:rFonts w:ascii="Oswald" w:eastAsia="Times New Roman" w:hAnsi="Oswald" w:cs="Times New Roman"/>
      <w:color w:val="006EB6"/>
      <w:spacing w:val="2"/>
      <w:kern w:val="0"/>
      <w:sz w:val="28"/>
      <w:szCs w:val="26"/>
      <w:lang w:val="en-GB" w:eastAsia="en-GB"/>
      <w14:ligatures w14:val="none"/>
    </w:rPr>
  </w:style>
  <w:style w:type="character" w:customStyle="1" w:styleId="Heading4Char">
    <w:name w:val="Heading 4 Char"/>
    <w:aliases w:val="Tabel title Char"/>
    <w:link w:val="Heading4"/>
    <w:rsid w:val="00E8458D"/>
    <w:rPr>
      <w:rFonts w:ascii="Oswald" w:eastAsiaTheme="minorHAnsi" w:hAnsi="Oswald"/>
      <w:bCs/>
      <w:iCs/>
      <w:color w:val="000000"/>
      <w:spacing w:val="2"/>
      <w:kern w:val="0"/>
      <w:sz w:val="23"/>
      <w:szCs w:val="24"/>
      <w14:ligatures w14:val="none"/>
    </w:rPr>
  </w:style>
  <w:style w:type="paragraph" w:styleId="Header">
    <w:name w:val="header"/>
    <w:basedOn w:val="Normal"/>
    <w:link w:val="HeaderChar"/>
    <w:unhideWhenUsed/>
    <w:rsid w:val="00E8458D"/>
    <w:pPr>
      <w:tabs>
        <w:tab w:val="center" w:pos="4536"/>
        <w:tab w:val="right" w:pos="9072"/>
      </w:tabs>
      <w:spacing w:after="0"/>
    </w:pPr>
  </w:style>
  <w:style w:type="character" w:customStyle="1" w:styleId="HeaderChar">
    <w:name w:val="Header Char"/>
    <w:basedOn w:val="DefaultParagraphFont"/>
    <w:link w:val="Header"/>
    <w:rsid w:val="00E8458D"/>
    <w:rPr>
      <w:rFonts w:ascii="Calibri" w:eastAsia="Times New Roman" w:hAnsi="Calibri" w:cs="Times New Roman"/>
      <w:color w:val="000000" w:themeColor="text1"/>
      <w:spacing w:val="-2"/>
      <w:kern w:val="0"/>
      <w:sz w:val="21"/>
      <w:szCs w:val="23"/>
      <w:lang w:val="en-GB" w:eastAsia="en-GB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E8458D"/>
    <w:rPr>
      <w:color w:val="808080"/>
    </w:rPr>
  </w:style>
  <w:style w:type="character" w:styleId="Strong">
    <w:name w:val="Strong"/>
    <w:uiPriority w:val="22"/>
    <w:qFormat/>
    <w:rsid w:val="00E8458D"/>
    <w:rPr>
      <w:rFonts w:asciiTheme="majorHAnsi" w:hAnsiTheme="majorHAnsi"/>
      <w:spacing w:val="0"/>
      <w14:cntxtAlts/>
    </w:rPr>
  </w:style>
  <w:style w:type="paragraph" w:customStyle="1" w:styleId="Instructivetext">
    <w:name w:val="Instructive text"/>
    <w:basedOn w:val="Normal"/>
    <w:link w:val="InstructivetextChar"/>
    <w:autoRedefine/>
    <w:rsid w:val="006C6C2A"/>
    <w:rPr>
      <w:color w:val="A6A6A6" w:themeColor="background1" w:themeShade="A6"/>
      <w:sz w:val="20"/>
      <w:szCs w:val="22"/>
      <w:lang w:val="en-US"/>
    </w:rPr>
  </w:style>
  <w:style w:type="table" w:customStyle="1" w:styleId="Stijl3">
    <w:name w:val="Stijl3"/>
    <w:basedOn w:val="TableNormal"/>
    <w:uiPriority w:val="99"/>
    <w:rsid w:val="00E8458D"/>
    <w:pPr>
      <w:spacing w:after="0" w:line="240" w:lineRule="auto"/>
      <w:ind w:left="113" w:right="57" w:firstLine="0"/>
    </w:pPr>
    <w:rPr>
      <w:rFonts w:ascii="Calibri" w:eastAsia="Times New Roman" w:hAnsi="Calibri"/>
      <w:color w:val="000000" w:themeColor="text1"/>
      <w:sz w:val="19"/>
    </w:rPr>
    <w:tblPr>
      <w:tblBorders>
        <w:top w:val="single" w:sz="4" w:space="0" w:color="59AADF" w:themeColor="accent2"/>
        <w:bottom w:val="single" w:sz="4" w:space="0" w:color="59AADF" w:themeColor="accent2"/>
        <w:insideH w:val="single" w:sz="4" w:space="0" w:color="59AADF" w:themeColor="accent2"/>
        <w:insideV w:val="single" w:sz="4" w:space="0" w:color="59AADF" w:themeColor="accent2"/>
      </w:tblBorders>
    </w:tblPr>
  </w:style>
  <w:style w:type="table" w:styleId="GridTable1Light-Accent1">
    <w:name w:val="Grid Table 1 Light Accent 1"/>
    <w:basedOn w:val="TableNormal"/>
    <w:uiPriority w:val="46"/>
    <w:locked/>
    <w:rsid w:val="00E8458D"/>
    <w:pPr>
      <w:spacing w:after="0" w:line="240" w:lineRule="auto"/>
      <w:ind w:left="0" w:firstLine="0"/>
    </w:pPr>
    <w:rPr>
      <w:rFonts w:ascii="Times New Roman" w:eastAsia="Times New Roman" w:hAnsi="Times New Roman" w:cs="Times New Roman"/>
      <w:kern w:val="0"/>
      <w:sz w:val="20"/>
      <w:szCs w:val="20"/>
      <w:lang w:val="fr-FR" w:eastAsia="fr-FR"/>
      <w14:ligatures w14:val="none"/>
    </w:rPr>
    <w:tblPr>
      <w:tblStyleRowBandSize w:val="1"/>
      <w:tblStyleColBandSize w:val="1"/>
      <w:tblBorders>
        <w:top w:val="single" w:sz="4" w:space="0" w:color="6294FF" w:themeColor="accent1" w:themeTint="66"/>
        <w:left w:val="single" w:sz="4" w:space="0" w:color="6294FF" w:themeColor="accent1" w:themeTint="66"/>
        <w:bottom w:val="single" w:sz="4" w:space="0" w:color="6294FF" w:themeColor="accent1" w:themeTint="66"/>
        <w:right w:val="single" w:sz="4" w:space="0" w:color="6294FF" w:themeColor="accent1" w:themeTint="66"/>
        <w:insideH w:val="single" w:sz="4" w:space="0" w:color="6294FF" w:themeColor="accent1" w:themeTint="66"/>
        <w:insideV w:val="single" w:sz="4" w:space="0" w:color="6294FF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145E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145E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">
    <w:name w:val="Table Grid"/>
    <w:basedOn w:val="TableNormal"/>
    <w:uiPriority w:val="39"/>
    <w:locked/>
    <w:rsid w:val="00E8458D"/>
    <w:pPr>
      <w:spacing w:after="0" w:line="240" w:lineRule="auto"/>
      <w:ind w:left="0" w:firstLine="0"/>
    </w:pPr>
    <w:rPr>
      <w:rFonts w:ascii="Oswald" w:eastAsia="Times New Roman" w:hAnsi="Oswald"/>
      <w:color w:val="FFFFFF" w:themeColor="background1"/>
      <w:sz w:val="24"/>
    </w:rPr>
    <w:tblPr>
      <w:tblStyleRowBandSize w:val="1"/>
      <w:tblInd w:w="5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  <w:tblHeader/>
    </w:trPr>
    <w:tcPr>
      <w:vAlign w:val="center"/>
    </w:tcPr>
    <w:tblStylePr w:type="firstRow">
      <w:rPr>
        <w:rFonts w:ascii="Oswald" w:hAnsi="Oswald"/>
        <w:color w:val="000000" w:themeColor="text1"/>
        <w:sz w:val="24"/>
      </w:rPr>
      <w:tblPr/>
      <w:tcPr>
        <w:tcBorders>
          <w:top w:val="nil"/>
          <w:left w:val="nil"/>
          <w:bottom w:val="nil"/>
          <w:right w:val="nil"/>
          <w:insideH w:val="single" w:sz="4" w:space="0" w:color="59AADF" w:themeColor="accent2"/>
          <w:insideV w:val="single" w:sz="4" w:space="0" w:color="59AADF" w:themeColor="accent2"/>
          <w:tl2br w:val="nil"/>
          <w:tr2bl w:val="nil"/>
        </w:tcBorders>
      </w:tcPr>
    </w:tblStylePr>
    <w:tblStylePr w:type="band1Horz">
      <w:rPr>
        <w:rFonts w:ascii="Calibri" w:hAnsi="Calibri"/>
        <w:color w:val="000000" w:themeColor="text1"/>
        <w:sz w:val="19"/>
      </w:rPr>
    </w:tblStylePr>
  </w:style>
  <w:style w:type="paragraph" w:customStyle="1" w:styleId="Ondertitel1">
    <w:name w:val="Ondertitel1"/>
    <w:basedOn w:val="Normal"/>
    <w:link w:val="SubtitleChar"/>
    <w:autoRedefine/>
    <w:qFormat/>
    <w:rsid w:val="00E8458D"/>
    <w:rPr>
      <w:rFonts w:asciiTheme="minorHAnsi" w:hAnsiTheme="minorHAnsi"/>
      <w:color w:val="404040" w:themeColor="text1" w:themeTint="BF"/>
      <w:w w:val="102"/>
      <w:sz w:val="24"/>
      <w:szCs w:val="24"/>
    </w:rPr>
  </w:style>
  <w:style w:type="character" w:customStyle="1" w:styleId="SubtitleChar">
    <w:name w:val="Subtitle Char"/>
    <w:basedOn w:val="DefaultParagraphFont"/>
    <w:link w:val="Ondertitel1"/>
    <w:rsid w:val="00E8458D"/>
    <w:rPr>
      <w:rFonts w:eastAsia="Times New Roman" w:cs="Times New Roman"/>
      <w:color w:val="404040" w:themeColor="text1" w:themeTint="BF"/>
      <w:spacing w:val="-2"/>
      <w:w w:val="102"/>
      <w:kern w:val="0"/>
      <w:sz w:val="24"/>
      <w:szCs w:val="24"/>
      <w:lang w:val="en-GB" w:eastAsia="en-GB"/>
      <w14:ligatures w14:val="none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E8458D"/>
    <w:pPr>
      <w:contextualSpacing/>
    </w:pPr>
    <w:rPr>
      <w:rFonts w:asciiTheme="majorHAnsi" w:eastAsiaTheme="majorEastAsia" w:hAnsiTheme="majorHAnsi" w:cstheme="majorBidi"/>
      <w:color w:val="auto"/>
      <w:spacing w:val="2"/>
      <w:kern w:val="28"/>
      <w:sz w:val="48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E8458D"/>
    <w:rPr>
      <w:rFonts w:asciiTheme="majorHAnsi" w:eastAsiaTheme="majorEastAsia" w:hAnsiTheme="majorHAnsi" w:cstheme="majorBidi"/>
      <w:spacing w:val="2"/>
      <w:kern w:val="28"/>
      <w:sz w:val="48"/>
      <w:szCs w:val="44"/>
      <w:lang w:val="en-GB" w:eastAsia="en-GB"/>
      <w14:ligatures w14:val="none"/>
    </w:rPr>
  </w:style>
  <w:style w:type="table" w:customStyle="1" w:styleId="Stijl1">
    <w:name w:val="Stijl1"/>
    <w:basedOn w:val="TableNormal"/>
    <w:uiPriority w:val="99"/>
    <w:locked/>
    <w:rsid w:val="00E8458D"/>
    <w:pPr>
      <w:spacing w:after="0" w:line="240" w:lineRule="auto"/>
      <w:ind w:left="0" w:firstLine="0"/>
    </w:pPr>
    <w:rPr>
      <w:rFonts w:eastAsia="Times New Roman"/>
    </w:rPr>
    <w:tblPr/>
  </w:style>
  <w:style w:type="table" w:customStyle="1" w:styleId="QMStabel">
    <w:name w:val="QMS tabel"/>
    <w:basedOn w:val="TableNormal"/>
    <w:uiPriority w:val="99"/>
    <w:rsid w:val="00E8458D"/>
    <w:pPr>
      <w:spacing w:after="0" w:line="240" w:lineRule="auto"/>
      <w:ind w:left="0" w:firstLine="0"/>
    </w:pPr>
    <w:rPr>
      <w:rFonts w:eastAsia="Times New Roman"/>
    </w:rPr>
    <w:tblPr/>
  </w:style>
  <w:style w:type="paragraph" w:customStyle="1" w:styleId="Tabelbody">
    <w:name w:val="Tabel body"/>
    <w:basedOn w:val="Normal"/>
    <w:link w:val="TabelbodyChar"/>
    <w:autoRedefine/>
    <w:qFormat/>
    <w:rsid w:val="00E8458D"/>
    <w:pPr>
      <w:spacing w:after="0" w:line="228" w:lineRule="auto"/>
      <w:contextualSpacing/>
    </w:pPr>
    <w:rPr>
      <w:sz w:val="19"/>
      <w:szCs w:val="19"/>
      <w:lang w:val="en-US"/>
    </w:rPr>
  </w:style>
  <w:style w:type="character" w:customStyle="1" w:styleId="TabelbodyChar">
    <w:name w:val="Tabel body Char"/>
    <w:basedOn w:val="DefaultParagraphFont"/>
    <w:link w:val="Tabelbody"/>
    <w:rsid w:val="00E8458D"/>
    <w:rPr>
      <w:rFonts w:ascii="Calibri" w:eastAsia="Times New Roman" w:hAnsi="Calibri" w:cs="Times New Roman"/>
      <w:color w:val="000000" w:themeColor="text1"/>
      <w:spacing w:val="-2"/>
      <w:kern w:val="0"/>
      <w:sz w:val="19"/>
      <w:szCs w:val="19"/>
      <w:lang w:val="en-US" w:eastAsia="en-GB"/>
      <w14:ligatures w14:val="none"/>
    </w:rPr>
  </w:style>
  <w:style w:type="paragraph" w:customStyle="1" w:styleId="Italicdarkblue">
    <w:name w:val="Italic dark blue"/>
    <w:basedOn w:val="Bodybullets"/>
    <w:link w:val="ItalicdarkblueChar"/>
    <w:autoRedefine/>
    <w:qFormat/>
    <w:rsid w:val="00E8458D"/>
    <w:pPr>
      <w:numPr>
        <w:numId w:val="0"/>
      </w:numPr>
    </w:pPr>
    <w:rPr>
      <w:i/>
      <w:iCs/>
      <w:color w:val="002677" w:themeColor="text2"/>
      <w:lang w:val="en-US"/>
    </w:rPr>
  </w:style>
  <w:style w:type="character" w:customStyle="1" w:styleId="ItalicdarkblueChar">
    <w:name w:val="Italic dark blue Char"/>
    <w:basedOn w:val="BodybulletsChar"/>
    <w:link w:val="Italicdarkblue"/>
    <w:rsid w:val="00E8458D"/>
    <w:rPr>
      <w:rFonts w:ascii="Calibri" w:eastAsia="Times New Roman" w:hAnsi="Calibri" w:cs="URWPalladioL-Roma"/>
      <w:bCs/>
      <w:i/>
      <w:iCs/>
      <w:color w:val="002677" w:themeColor="text2"/>
      <w:spacing w:val="-2"/>
      <w:kern w:val="0"/>
      <w:sz w:val="21"/>
      <w:szCs w:val="20"/>
      <w:lang w:val="en-US" w:eastAsia="en-GB"/>
      <w14:ligatures w14:val="none"/>
    </w:rPr>
  </w:style>
  <w:style w:type="paragraph" w:customStyle="1" w:styleId="Bodyitalic">
    <w:name w:val="Body italic"/>
    <w:basedOn w:val="Normal"/>
    <w:link w:val="BodyitalicChar"/>
    <w:autoRedefine/>
    <w:qFormat/>
    <w:rsid w:val="00E8458D"/>
    <w:rPr>
      <w:i/>
      <w:iCs/>
    </w:rPr>
  </w:style>
  <w:style w:type="character" w:customStyle="1" w:styleId="BodyitalicChar">
    <w:name w:val="Body italic Char"/>
    <w:basedOn w:val="DefaultParagraphFont"/>
    <w:link w:val="Bodyitalic"/>
    <w:rsid w:val="00E8458D"/>
    <w:rPr>
      <w:rFonts w:ascii="Calibri" w:eastAsia="Times New Roman" w:hAnsi="Calibri" w:cs="Times New Roman"/>
      <w:i/>
      <w:iCs/>
      <w:color w:val="000000" w:themeColor="text1"/>
      <w:spacing w:val="-2"/>
      <w:kern w:val="0"/>
      <w:sz w:val="21"/>
      <w:szCs w:val="23"/>
      <w:lang w:val="en-GB" w:eastAsia="en-GB"/>
      <w14:ligatures w14:val="none"/>
    </w:rPr>
  </w:style>
  <w:style w:type="character" w:customStyle="1" w:styleId="InstructivetextChar">
    <w:name w:val="Instructive text Char"/>
    <w:basedOn w:val="DefaultParagraphFont"/>
    <w:link w:val="Instructivetext"/>
    <w:rsid w:val="006C6C2A"/>
    <w:rPr>
      <w:rFonts w:ascii="Calibri" w:eastAsia="Times New Roman" w:hAnsi="Calibri" w:cs="Times New Roman"/>
      <w:color w:val="A6A6A6" w:themeColor="background1" w:themeShade="A6"/>
      <w:spacing w:val="-2"/>
      <w:kern w:val="0"/>
      <w:sz w:val="20"/>
      <w:lang w:val="en-US" w:eastAsia="en-GB"/>
      <w14:ligatures w14:val="none"/>
    </w:rPr>
  </w:style>
  <w:style w:type="paragraph" w:styleId="ListParagraph">
    <w:name w:val="List Paragraph"/>
    <w:basedOn w:val="Normal"/>
    <w:uiPriority w:val="34"/>
    <w:rsid w:val="00E8458D"/>
    <w:pPr>
      <w:ind w:left="720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rsid w:val="00E8458D"/>
    <w:rPr>
      <w:rFonts w:asciiTheme="majorHAnsi" w:eastAsiaTheme="majorEastAsia" w:hAnsiTheme="majorHAnsi" w:cstheme="majorBidi"/>
      <w:color w:val="001C59" w:themeColor="accent1" w:themeShade="BF"/>
      <w:spacing w:val="-2"/>
      <w:kern w:val="0"/>
      <w:sz w:val="21"/>
      <w:szCs w:val="23"/>
      <w:lang w:val="en-GB" w:eastAsia="en-GB"/>
      <w14:ligatures w14:val="none"/>
    </w:rPr>
  </w:style>
  <w:style w:type="table" w:customStyle="1" w:styleId="Stijl2">
    <w:name w:val="Stijl2"/>
    <w:basedOn w:val="TableNormal"/>
    <w:uiPriority w:val="99"/>
    <w:locked/>
    <w:rsid w:val="00E8458D"/>
    <w:pPr>
      <w:spacing w:after="0" w:line="240" w:lineRule="auto"/>
      <w:ind w:left="0" w:firstLine="0"/>
    </w:pPr>
    <w:rPr>
      <w:rFonts w:ascii="Oswald" w:eastAsia="Times New Roman" w:hAnsi="Oswald"/>
    </w:rPr>
    <w:tblPr>
      <w:tblStyleRowBandSize w:val="1"/>
    </w:tblPr>
    <w:tblStylePr w:type="firstRow">
      <w:rPr>
        <w:rFonts w:ascii="Oswald" w:hAnsi="Oswald"/>
        <w:color w:val="000000" w:themeColor="text1"/>
        <w:sz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rFonts w:ascii="Calibri" w:hAnsi="Calibri"/>
        <w:sz w:val="19"/>
      </w:rPr>
    </w:tblStylePr>
    <w:tblStylePr w:type="band2Horz">
      <w:rPr>
        <w:rFonts w:ascii="Calibri" w:hAnsi="Calibri"/>
        <w:color w:val="000000" w:themeColor="text1"/>
        <w:sz w:val="19"/>
      </w:rPr>
    </w:tblStylePr>
  </w:style>
  <w:style w:type="table" w:customStyle="1" w:styleId="OneQMStable">
    <w:name w:val="OneQMS table"/>
    <w:basedOn w:val="TableNormal"/>
    <w:uiPriority w:val="99"/>
    <w:locked/>
    <w:rsid w:val="00E8458D"/>
    <w:pPr>
      <w:spacing w:after="0" w:line="226" w:lineRule="auto"/>
      <w:ind w:left="0" w:firstLine="0"/>
    </w:pPr>
    <w:rPr>
      <w:rFonts w:ascii="Calibri" w:eastAsia="Times New Roman" w:hAnsi="Calibri"/>
      <w:color w:val="000000" w:themeColor="text1"/>
      <w:sz w:val="19"/>
    </w:rPr>
    <w:tblPr>
      <w:tblBorders>
        <w:bottom w:val="single" w:sz="4" w:space="0" w:color="59AADF" w:themeColor="accent2"/>
        <w:insideH w:val="single" w:sz="4" w:space="0" w:color="59AADF" w:themeColor="accent2"/>
        <w:insideV w:val="single" w:sz="4" w:space="0" w:color="59AADF" w:themeColor="accent2"/>
      </w:tblBorders>
      <w:tblCellMar>
        <w:top w:w="28" w:type="dxa"/>
        <w:left w:w="85" w:type="dxa"/>
        <w:bottom w:w="28" w:type="dxa"/>
        <w:right w:w="57" w:type="dxa"/>
      </w:tblCellMar>
    </w:tblPr>
    <w:trPr>
      <w:tblHeader/>
    </w:trPr>
    <w:tcPr>
      <w:tcMar>
        <w:top w:w="57" w:type="dxa"/>
        <w:left w:w="85" w:type="dxa"/>
        <w:bottom w:w="57" w:type="dxa"/>
        <w:right w:w="57" w:type="dxa"/>
      </w:tcMar>
      <w:vAlign w:val="center"/>
    </w:tcPr>
  </w:style>
  <w:style w:type="character" w:styleId="CommentReference">
    <w:name w:val="annotation reference"/>
    <w:semiHidden/>
    <w:rsid w:val="00E8458D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E8458D"/>
    <w:pPr>
      <w:widowControl w:val="0"/>
      <w:suppressAutoHyphens w:val="0"/>
      <w:spacing w:after="0" w:line="264" w:lineRule="auto"/>
      <w:ind w:right="-113"/>
    </w:pPr>
    <w:rPr>
      <w:rFonts w:ascii="Arial" w:hAnsi="Arial"/>
      <w:color w:val="000000"/>
      <w:spacing w:val="-3"/>
      <w:sz w:val="20"/>
      <w:szCs w:val="20"/>
      <w:lang w:eastAsia="x-none"/>
    </w:rPr>
  </w:style>
  <w:style w:type="character" w:customStyle="1" w:styleId="CommentTextChar">
    <w:name w:val="Comment Text Char"/>
    <w:basedOn w:val="DefaultParagraphFont"/>
    <w:link w:val="CommentText"/>
    <w:semiHidden/>
    <w:rsid w:val="00E8458D"/>
    <w:rPr>
      <w:rFonts w:ascii="Arial" w:eastAsia="Times New Roman" w:hAnsi="Arial" w:cs="Times New Roman"/>
      <w:color w:val="000000"/>
      <w:spacing w:val="-3"/>
      <w:kern w:val="0"/>
      <w:sz w:val="20"/>
      <w:szCs w:val="20"/>
      <w:lang w:val="en-GB" w:eastAsia="x-none"/>
      <w14:ligatures w14:val="none"/>
    </w:rPr>
  </w:style>
  <w:style w:type="paragraph" w:customStyle="1" w:styleId="Footertext">
    <w:name w:val="Footer text"/>
    <w:basedOn w:val="Normal"/>
    <w:link w:val="FootertextChar"/>
    <w:autoRedefine/>
    <w:qFormat/>
    <w:rsid w:val="008016C0"/>
    <w:pPr>
      <w:spacing w:after="0" w:line="216" w:lineRule="auto"/>
      <w:jc w:val="center"/>
    </w:pPr>
    <w:rPr>
      <w:rFonts w:asciiTheme="minorHAnsi" w:hAnsiTheme="minorHAnsi"/>
      <w:color w:val="7F7F7F" w:themeColor="text1" w:themeTint="80"/>
      <w:spacing w:val="2"/>
      <w:sz w:val="19"/>
    </w:rPr>
  </w:style>
  <w:style w:type="character" w:customStyle="1" w:styleId="FootertextChar">
    <w:name w:val="Footer text Char"/>
    <w:basedOn w:val="DefaultParagraphFont"/>
    <w:link w:val="Footertext"/>
    <w:rsid w:val="008016C0"/>
    <w:rPr>
      <w:rFonts w:eastAsia="Times New Roman" w:cs="Times New Roman"/>
      <w:color w:val="7F7F7F" w:themeColor="text1" w:themeTint="80"/>
      <w:spacing w:val="2"/>
      <w:kern w:val="0"/>
      <w:sz w:val="19"/>
      <w:szCs w:val="23"/>
      <w:lang w:val="en-GB" w:eastAsia="en-GB"/>
      <w14:ligatures w14:val="none"/>
    </w:rPr>
  </w:style>
  <w:style w:type="paragraph" w:customStyle="1" w:styleId="Noteinheader">
    <w:name w:val="Note in header"/>
    <w:basedOn w:val="Normal"/>
    <w:autoRedefine/>
    <w:qFormat/>
    <w:rsid w:val="00E8458D"/>
    <w:pPr>
      <w:spacing w:after="0" w:line="216" w:lineRule="auto"/>
    </w:pPr>
    <w:rPr>
      <w:rFonts w:asciiTheme="minorHAnsi" w:hAnsiTheme="minorHAnsi"/>
      <w:color w:val="7F7F7F" w:themeColor="text1" w:themeTint="80"/>
      <w:spacing w:val="2"/>
      <w:sz w:val="20"/>
    </w:rPr>
  </w:style>
  <w:style w:type="paragraph" w:customStyle="1" w:styleId="Instrucivetext">
    <w:name w:val="Instrucive text"/>
    <w:basedOn w:val="Instructivetext"/>
    <w:link w:val="InstrucivetextChar"/>
    <w:qFormat/>
    <w:rsid w:val="00E8458D"/>
  </w:style>
  <w:style w:type="character" w:customStyle="1" w:styleId="InstrucivetextChar">
    <w:name w:val="Instrucive text Char"/>
    <w:basedOn w:val="InstructivetextChar"/>
    <w:link w:val="Instrucivetext"/>
    <w:rsid w:val="00E8458D"/>
    <w:rPr>
      <w:rFonts w:ascii="Calibri" w:eastAsia="Times New Roman" w:hAnsi="Calibri" w:cs="Times New Roman"/>
      <w:color w:val="A6A6A6" w:themeColor="background1" w:themeShade="A6"/>
      <w:spacing w:val="-2"/>
      <w:kern w:val="0"/>
      <w:sz w:val="21"/>
      <w:szCs w:val="23"/>
      <w:lang w:val="en-GB" w:eastAsia="en-GB"/>
      <w14:ligatures w14:val="none"/>
    </w:rPr>
  </w:style>
  <w:style w:type="paragraph" w:styleId="Revision">
    <w:name w:val="Revision"/>
    <w:hidden/>
    <w:uiPriority w:val="99"/>
    <w:semiHidden/>
    <w:rsid w:val="008E6F49"/>
    <w:pPr>
      <w:spacing w:after="0" w:line="240" w:lineRule="auto"/>
      <w:ind w:left="0" w:firstLine="0"/>
    </w:pPr>
    <w:rPr>
      <w:rFonts w:ascii="Calibri" w:hAnsi="Calibri" w:cs="Times New Roman"/>
      <w:color w:val="000000" w:themeColor="text1"/>
      <w:spacing w:val="-2"/>
      <w:kern w:val="0"/>
      <w:sz w:val="21"/>
      <w:szCs w:val="23"/>
      <w:lang w:val="en-GB" w:eastAsia="en-GB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E6F49"/>
    <w:pPr>
      <w:widowControl/>
      <w:suppressAutoHyphens/>
      <w:spacing w:after="20" w:line="240" w:lineRule="auto"/>
      <w:ind w:right="0"/>
    </w:pPr>
    <w:rPr>
      <w:rFonts w:ascii="Calibri" w:hAnsi="Calibri"/>
      <w:b/>
      <w:bCs/>
      <w:color w:val="000000" w:themeColor="text1"/>
      <w:spacing w:val="-2"/>
      <w:lang w:eastAsia="en-GB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E6F49"/>
    <w:rPr>
      <w:rFonts w:ascii="Calibri" w:eastAsia="Times New Roman" w:hAnsi="Calibri" w:cs="Times New Roman"/>
      <w:b/>
      <w:bCs/>
      <w:color w:val="000000" w:themeColor="text1"/>
      <w:spacing w:val="-2"/>
      <w:kern w:val="0"/>
      <w:sz w:val="20"/>
      <w:szCs w:val="20"/>
      <w:lang w:val="en-GB" w:eastAsia="en-GB"/>
      <w14:ligatures w14:val="none"/>
    </w:rPr>
  </w:style>
  <w:style w:type="character" w:customStyle="1" w:styleId="cf01">
    <w:name w:val="cf01"/>
    <w:basedOn w:val="DefaultParagraphFont"/>
    <w:rsid w:val="000A37F0"/>
    <w:rPr>
      <w:rFonts w:ascii="Segoe UI" w:hAnsi="Segoe UI" w:cs="Segoe UI" w:hint="default"/>
      <w:sz w:val="18"/>
      <w:szCs w:val="18"/>
    </w:rPr>
  </w:style>
  <w:style w:type="paragraph" w:customStyle="1" w:styleId="Instructiontext">
    <w:name w:val="Instruction text"/>
    <w:basedOn w:val="Bodynumbered"/>
    <w:link w:val="InstructiontextCar"/>
    <w:qFormat/>
    <w:rsid w:val="00924B6B"/>
    <w:pPr>
      <w:numPr>
        <w:ilvl w:val="0"/>
        <w:numId w:val="0"/>
      </w:numPr>
    </w:pPr>
    <w:rPr>
      <w:color w:val="A6A6A6" w:themeColor="background1" w:themeShade="A6"/>
      <w:sz w:val="20"/>
    </w:rPr>
  </w:style>
  <w:style w:type="paragraph" w:customStyle="1" w:styleId="TitreInstructionText">
    <w:name w:val="Titre Instruction Text"/>
    <w:basedOn w:val="Heading1"/>
    <w:link w:val="TitreInstructionTextCar"/>
    <w:qFormat/>
    <w:rsid w:val="00C677ED"/>
    <w:rPr>
      <w:color w:val="A6A6A6" w:themeColor="background1" w:themeShade="A6"/>
    </w:rPr>
  </w:style>
  <w:style w:type="character" w:customStyle="1" w:styleId="InstructiontextCar">
    <w:name w:val="Instruction text Car"/>
    <w:basedOn w:val="BodynumberedChar"/>
    <w:link w:val="Instructiontext"/>
    <w:rsid w:val="00924B6B"/>
    <w:rPr>
      <w:rFonts w:ascii="Calibri" w:eastAsia="Times New Roman" w:hAnsi="Calibri" w:cs="URWPalladioL-Roma"/>
      <w:color w:val="A6A6A6" w:themeColor="background1" w:themeShade="A6"/>
      <w:spacing w:val="-2"/>
      <w:kern w:val="0"/>
      <w:sz w:val="20"/>
      <w:szCs w:val="20"/>
      <w:lang w:val="en-GB" w:eastAsia="en-GB"/>
      <w14:ligatures w14:val="none"/>
    </w:rPr>
  </w:style>
  <w:style w:type="paragraph" w:customStyle="1" w:styleId="pf0">
    <w:name w:val="pf0"/>
    <w:basedOn w:val="Normal"/>
    <w:rsid w:val="004A6524"/>
    <w:pPr>
      <w:suppressAutoHyphens w:val="0"/>
      <w:spacing w:before="100" w:beforeAutospacing="1" w:after="100" w:afterAutospacing="1"/>
    </w:pPr>
    <w:rPr>
      <w:rFonts w:ascii="Times New Roman" w:hAnsi="Times New Roman"/>
      <w:color w:val="auto"/>
      <w:spacing w:val="0"/>
      <w:sz w:val="24"/>
      <w:szCs w:val="24"/>
      <w:lang w:val="fr-FR" w:eastAsia="fr-FR"/>
    </w:rPr>
  </w:style>
  <w:style w:type="character" w:customStyle="1" w:styleId="TitreInstructionTextCar">
    <w:name w:val="Titre Instruction Text Car"/>
    <w:basedOn w:val="Heading1Char"/>
    <w:link w:val="TitreInstructionText"/>
    <w:rsid w:val="00C677ED"/>
    <w:rPr>
      <w:rFonts w:asciiTheme="majorHAnsi" w:eastAsiaTheme="majorEastAsia" w:hAnsiTheme="majorHAnsi" w:cstheme="majorBidi"/>
      <w:color w:val="A6A6A6" w:themeColor="background1" w:themeShade="A6"/>
      <w:spacing w:val="2"/>
      <w:kern w:val="0"/>
      <w:sz w:val="28"/>
      <w:szCs w:val="32"/>
      <w:lang w:val="en-GB" w:eastAsia="en-GB"/>
      <w14:ligatures w14:val="none"/>
    </w:rPr>
  </w:style>
  <w:style w:type="paragraph" w:customStyle="1" w:styleId="Reference">
    <w:name w:val="Reference"/>
    <w:basedOn w:val="Instructiontext"/>
    <w:link w:val="ReferenceCar"/>
    <w:qFormat/>
    <w:rsid w:val="006B79B6"/>
    <w:rPr>
      <w:i/>
      <w:color w:val="002060"/>
    </w:rPr>
  </w:style>
  <w:style w:type="paragraph" w:customStyle="1" w:styleId="TiitreSection">
    <w:name w:val="Tiitre Section"/>
    <w:basedOn w:val="Heading1"/>
    <w:qFormat/>
    <w:rsid w:val="008016C0"/>
    <w:rPr>
      <w:noProof/>
      <w:sz w:val="28"/>
    </w:rPr>
  </w:style>
  <w:style w:type="character" w:customStyle="1" w:styleId="ReferenceCar">
    <w:name w:val="Reference Car"/>
    <w:basedOn w:val="InstructiontextCar"/>
    <w:link w:val="Reference"/>
    <w:rsid w:val="008746EB"/>
    <w:rPr>
      <w:rFonts w:ascii="Calibri" w:eastAsia="Times New Roman" w:hAnsi="Calibri" w:cs="URWPalladioL-Roma"/>
      <w:i/>
      <w:color w:val="002060"/>
      <w:spacing w:val="-2"/>
      <w:kern w:val="0"/>
      <w:sz w:val="20"/>
      <w:szCs w:val="20"/>
      <w:lang w:val="en-GB" w:eastAsia="en-GB"/>
      <w14:ligatures w14:val="none"/>
    </w:rPr>
  </w:style>
  <w:style w:type="paragraph" w:customStyle="1" w:styleId="BodyOneQMS">
    <w:name w:val="Body One QMS"/>
    <w:basedOn w:val="Normal"/>
    <w:link w:val="BodyOneQMSCar"/>
    <w:qFormat/>
    <w:rsid w:val="00736D8F"/>
    <w:rPr>
      <w:sz w:val="20"/>
    </w:rPr>
  </w:style>
  <w:style w:type="character" w:customStyle="1" w:styleId="BodyOneQMSCar">
    <w:name w:val="Body One QMS Car"/>
    <w:basedOn w:val="DefaultParagraphFont"/>
    <w:link w:val="BodyOneQMS"/>
    <w:rsid w:val="00736D8F"/>
    <w:rPr>
      <w:rFonts w:ascii="Calibri" w:hAnsi="Calibri" w:cs="Times New Roman"/>
      <w:color w:val="000000" w:themeColor="text1"/>
      <w:spacing w:val="-2"/>
      <w:kern w:val="0"/>
      <w:sz w:val="20"/>
      <w:szCs w:val="23"/>
      <w:lang w:val="en-GB" w:eastAsia="en-GB"/>
      <w14:ligatures w14:val="none"/>
    </w:rPr>
  </w:style>
  <w:style w:type="character" w:styleId="Hyperlink">
    <w:name w:val="Hyperlink"/>
    <w:basedOn w:val="DefaultParagraphFont"/>
    <w:uiPriority w:val="99"/>
    <w:unhideWhenUsed/>
    <w:rsid w:val="0056550C"/>
    <w:rPr>
      <w:color w:val="0000EE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864DA"/>
    <w:rPr>
      <w:color w:val="000000" w:themeColor="followedHyperlink"/>
      <w:u w:val="single"/>
    </w:rPr>
  </w:style>
  <w:style w:type="character" w:customStyle="1" w:styleId="ui-provider">
    <w:name w:val="ui-provider"/>
    <w:basedOn w:val="DefaultParagraphFont"/>
    <w:rsid w:val="00C82852"/>
  </w:style>
  <w:style w:type="character" w:styleId="UnresolvedMention">
    <w:name w:val="Unresolved Mention"/>
    <w:basedOn w:val="DefaultParagraphFont"/>
    <w:uiPriority w:val="99"/>
    <w:semiHidden/>
    <w:unhideWhenUsed/>
    <w:rsid w:val="00C82852"/>
    <w:rPr>
      <w:color w:val="605E5C"/>
      <w:shd w:val="clear" w:color="auto" w:fill="E1DFDD"/>
    </w:rPr>
  </w:style>
  <w:style w:type="paragraph" w:customStyle="1" w:styleId="paragraph">
    <w:name w:val="paragraph"/>
    <w:basedOn w:val="Normal"/>
    <w:rsid w:val="0094638C"/>
    <w:pPr>
      <w:suppressAutoHyphens w:val="0"/>
      <w:spacing w:before="100" w:beforeAutospacing="1" w:after="100" w:afterAutospacing="1"/>
    </w:pPr>
    <w:rPr>
      <w:rFonts w:ascii="Times New Roman" w:hAnsi="Times New Roman"/>
      <w:color w:val="auto"/>
      <w:spacing w:val="0"/>
      <w:sz w:val="24"/>
      <w:szCs w:val="24"/>
      <w:lang w:val="fr-FR" w:eastAsia="fr-FR"/>
    </w:rPr>
  </w:style>
  <w:style w:type="character" w:customStyle="1" w:styleId="normaltextrun">
    <w:name w:val="normaltextrun"/>
    <w:basedOn w:val="DefaultParagraphFont"/>
    <w:rsid w:val="0094638C"/>
  </w:style>
  <w:style w:type="character" w:customStyle="1" w:styleId="eop">
    <w:name w:val="eop"/>
    <w:basedOn w:val="DefaultParagraphFont"/>
    <w:rsid w:val="0094638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33D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/>
    </w:pPr>
    <w:rPr>
      <w:rFonts w:ascii="Courier New" w:hAnsi="Courier New" w:cs="Courier New"/>
      <w:color w:val="auto"/>
      <w:spacing w:val="0"/>
      <w:sz w:val="20"/>
      <w:szCs w:val="20"/>
      <w:lang w:val="fr-FR" w:eastAsia="fr-F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33DEF"/>
    <w:rPr>
      <w:rFonts w:ascii="Courier New" w:hAnsi="Courier New" w:cs="Courier New"/>
      <w:kern w:val="0"/>
      <w:sz w:val="20"/>
      <w:szCs w:val="20"/>
      <w:lang w:val="fr-FR" w:eastAsia="fr-FR"/>
      <w14:ligatures w14:val="none"/>
    </w:rPr>
  </w:style>
  <w:style w:type="character" w:customStyle="1" w:styleId="y2iqfc">
    <w:name w:val="y2iqfc"/>
    <w:basedOn w:val="DefaultParagraphFont"/>
    <w:rsid w:val="00833DEF"/>
  </w:style>
  <w:style w:type="paragraph" w:styleId="NormalWeb">
    <w:name w:val="Normal (Web)"/>
    <w:basedOn w:val="Normal"/>
    <w:uiPriority w:val="99"/>
    <w:semiHidden/>
    <w:unhideWhenUsed/>
    <w:rsid w:val="005E3760"/>
    <w:pPr>
      <w:suppressAutoHyphens w:val="0"/>
      <w:spacing w:before="100" w:beforeAutospacing="1" w:after="100" w:afterAutospacing="1"/>
    </w:pPr>
    <w:rPr>
      <w:rFonts w:ascii="Times New Roman" w:hAnsi="Times New Roman"/>
      <w:color w:val="auto"/>
      <w:spacing w:val="0"/>
      <w:sz w:val="24"/>
      <w:szCs w:val="24"/>
      <w:lang w:val="fr-FR" w:eastAsia="fr-FR"/>
    </w:rPr>
  </w:style>
  <w:style w:type="character" w:styleId="Mention">
    <w:name w:val="Mention"/>
    <w:basedOn w:val="DefaultParagraphFont"/>
    <w:uiPriority w:val="99"/>
    <w:unhideWhenUsed/>
    <w:rsid w:val="003C23E8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81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52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7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67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9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97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9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3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7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71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56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8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glossaryDocument" Target="glossary/document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s://forms.office.com/e/edu49XazU1" TargetMode="External"/><Relationship Id="rId2" Type="http://schemas.openxmlformats.org/officeDocument/2006/relationships/hyperlink" Target="https://forms.office.com/e/edu49XazU1" TargetMode="External"/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vendrijs\Downloads\TMP-10031-SOP_TEMPL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D3F2D6-E25D-47D0-A528-BD924BD33D43}"/>
      </w:docPartPr>
      <w:docPartBody>
        <w:p w:rsidR="00DC479E" w:rsidRDefault="00DC479E">
          <w:r w:rsidRPr="002219E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67C9C8BECB346A5B625A2617B6099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BBED3D-BF9D-4E2C-801F-3753F7A2E401}"/>
      </w:docPartPr>
      <w:docPartBody>
        <w:p w:rsidR="00DC479E" w:rsidRDefault="00DC479E" w:rsidP="00DC479E">
          <w:pPr>
            <w:pStyle w:val="E67C9C8BECB346A5B625A2617B60998A"/>
          </w:pPr>
          <w:r w:rsidRPr="002219EA">
            <w:rPr>
              <w:rStyle w:val="PlaceholderText"/>
              <w:rFonts w:eastAsia="SimSun"/>
            </w:rPr>
            <w:t>Click or tap here to enter text.</w:t>
          </w:r>
        </w:p>
      </w:docPartBody>
    </w:docPart>
    <w:docPart>
      <w:docPartPr>
        <w:name w:val="1587F7B16AA04D33AA68EA595BE3B4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2C900F-E83B-417A-8399-0D9F80D1B58A}"/>
      </w:docPartPr>
      <w:docPartBody>
        <w:p w:rsidR="00DC479E" w:rsidRDefault="00DC479E" w:rsidP="00DC479E">
          <w:pPr>
            <w:pStyle w:val="1587F7B16AA04D33AA68EA595BE3B4A1"/>
          </w:pPr>
          <w:r w:rsidRPr="002219EA">
            <w:rPr>
              <w:rStyle w:val="PlaceholderText"/>
              <w:rFonts w:eastAsia="SimSun"/>
            </w:rPr>
            <w:t>Click or tap here to enter text.</w:t>
          </w:r>
        </w:p>
      </w:docPartBody>
    </w:docPart>
    <w:docPart>
      <w:docPartPr>
        <w:name w:val="E87F0B0A0409436AB33A22E9E8B5E2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16CE7A-DF20-4238-8FB8-CA7748E61F06}"/>
      </w:docPartPr>
      <w:docPartBody>
        <w:p w:rsidR="00DC479E" w:rsidRDefault="00DC479E" w:rsidP="00DC479E">
          <w:pPr>
            <w:pStyle w:val="E87F0B0A0409436AB33A22E9E8B5E2E6"/>
          </w:pPr>
          <w:r w:rsidRPr="002219EA">
            <w:rPr>
              <w:rStyle w:val="PlaceholderText"/>
              <w:rFonts w:eastAsia="SimSun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swald">
    <w:altName w:val="Calibri"/>
    <w:panose1 w:val="00000000000000000000"/>
    <w:charset w:val="00"/>
    <w:family w:val="auto"/>
    <w:pitch w:val="variable"/>
    <w:sig w:usb0="A00002FF" w:usb1="4000204B" w:usb2="00000000" w:usb3="00000000" w:csb0="0000019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swald SemiBold">
    <w:panose1 w:val="00000000000000000000"/>
    <w:charset w:val="4D"/>
    <w:family w:val="auto"/>
    <w:pitch w:val="variable"/>
    <w:sig w:usb0="A00002FF" w:usb1="4000204B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swald Light">
    <w:altName w:val="Calibri"/>
    <w:panose1 w:val="00000000000000000000"/>
    <w:charset w:val="00"/>
    <w:family w:val="auto"/>
    <w:pitch w:val="variable"/>
    <w:sig w:usb0="A00002FF" w:usb1="4000204B" w:usb2="00000000" w:usb3="00000000" w:csb0="00000197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URWPalladioL-Roma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79E"/>
    <w:rsid w:val="001629D5"/>
    <w:rsid w:val="003E5C87"/>
    <w:rsid w:val="00847703"/>
    <w:rsid w:val="00DC4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C479E"/>
    <w:rPr>
      <w:color w:val="808080"/>
    </w:rPr>
  </w:style>
  <w:style w:type="paragraph" w:customStyle="1" w:styleId="E67C9C8BECB346A5B625A2617B60998A">
    <w:name w:val="E67C9C8BECB346A5B625A2617B60998A"/>
    <w:rsid w:val="00DC479E"/>
    <w:pPr>
      <w:suppressAutoHyphens/>
      <w:spacing w:after="0" w:line="228" w:lineRule="auto"/>
      <w:contextualSpacing/>
    </w:pPr>
    <w:rPr>
      <w:rFonts w:ascii="Calibri" w:eastAsia="Times New Roman" w:hAnsi="Calibri" w:cs="Times New Roman"/>
      <w:color w:val="000000" w:themeColor="text1"/>
      <w:spacing w:val="-2"/>
      <w:kern w:val="0"/>
      <w:sz w:val="19"/>
      <w:szCs w:val="19"/>
      <w:lang w:eastAsia="en-GB"/>
      <w14:ligatures w14:val="none"/>
    </w:rPr>
  </w:style>
  <w:style w:type="paragraph" w:customStyle="1" w:styleId="1587F7B16AA04D33AA68EA595BE3B4A1">
    <w:name w:val="1587F7B16AA04D33AA68EA595BE3B4A1"/>
    <w:rsid w:val="00DC479E"/>
    <w:pPr>
      <w:suppressAutoHyphens/>
      <w:spacing w:after="0" w:line="228" w:lineRule="auto"/>
      <w:contextualSpacing/>
    </w:pPr>
    <w:rPr>
      <w:rFonts w:ascii="Calibri" w:eastAsia="Times New Roman" w:hAnsi="Calibri" w:cs="Times New Roman"/>
      <w:color w:val="000000" w:themeColor="text1"/>
      <w:spacing w:val="-2"/>
      <w:kern w:val="0"/>
      <w:sz w:val="19"/>
      <w:szCs w:val="19"/>
      <w:lang w:eastAsia="en-GB"/>
      <w14:ligatures w14:val="none"/>
    </w:rPr>
  </w:style>
  <w:style w:type="paragraph" w:customStyle="1" w:styleId="E87F0B0A0409436AB33A22E9E8B5E2E6">
    <w:name w:val="E87F0B0A0409436AB33A22E9E8B5E2E6"/>
    <w:rsid w:val="00DC479E"/>
    <w:pPr>
      <w:suppressAutoHyphens/>
      <w:spacing w:after="0" w:line="228" w:lineRule="auto"/>
      <w:contextualSpacing/>
    </w:pPr>
    <w:rPr>
      <w:rFonts w:ascii="Calibri" w:eastAsia="Times New Roman" w:hAnsi="Calibri" w:cs="Times New Roman"/>
      <w:color w:val="000000" w:themeColor="text1"/>
      <w:spacing w:val="-2"/>
      <w:kern w:val="0"/>
      <w:sz w:val="19"/>
      <w:szCs w:val="19"/>
      <w:lang w:eastAsia="en-GB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Kantoorthema">
  <a:themeElements>
    <a:clrScheme name="OneQMS">
      <a:dk1>
        <a:srgbClr val="000000"/>
      </a:dk1>
      <a:lt1>
        <a:srgbClr val="FFFFFF"/>
      </a:lt1>
      <a:dk2>
        <a:srgbClr val="002677"/>
      </a:dk2>
      <a:lt2>
        <a:srgbClr val="F2F2F2"/>
      </a:lt2>
      <a:accent1>
        <a:srgbClr val="002677"/>
      </a:accent1>
      <a:accent2>
        <a:srgbClr val="59AADF"/>
      </a:accent2>
      <a:accent3>
        <a:srgbClr val="FFD200"/>
      </a:accent3>
      <a:accent4>
        <a:srgbClr val="8CCD41"/>
      </a:accent4>
      <a:accent5>
        <a:srgbClr val="0070B6"/>
      </a:accent5>
      <a:accent6>
        <a:srgbClr val="F48200"/>
      </a:accent6>
      <a:hlink>
        <a:srgbClr val="FE9C28"/>
      </a:hlink>
      <a:folHlink>
        <a:srgbClr val="000000"/>
      </a:folHlink>
    </a:clrScheme>
    <a:fontScheme name="Aangepast 1">
      <a:majorFont>
        <a:latin typeface="Oswald SemiBold"/>
        <a:ea typeface=""/>
        <a:cs typeface=""/>
      </a:majorFont>
      <a:minorFont>
        <a:latin typeface="Oswald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>
        <a:solidFill>
          <a:schemeClr val="lt1"/>
        </a:solidFill>
        <a:ln w="6350">
          <a:solidFill>
            <a:prstClr val="black"/>
          </a:solidFill>
        </a:ln>
      </a:spPr>
      <a:bodyPr wrap="square" lIns="0" tIns="0" rIns="0" bIns="0" rtlCol="0"/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d5955d3-d5b7-48c9-b115-6768371b6bfd">
      <Terms xmlns="http://schemas.microsoft.com/office/infopath/2007/PartnerControls"/>
    </lcf76f155ced4ddcb4097134ff3c332f>
    <TaxCatchAll xmlns="499f6b5a-12cb-4e13-bfe9-411d882aaa1a" xsi:nil="true"/>
    <Doc_x002e_Version xmlns="0d5955d3-d5b7-48c9-b115-6768371b6bfd">2.0</Doc_x002e_Version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98887BF470A51429F19DEB8664FD916" ma:contentTypeVersion="13" ma:contentTypeDescription="Create a new document." ma:contentTypeScope="" ma:versionID="d6aa271c0f698c418550f91cdfe6dec2">
  <xsd:schema xmlns:xsd="http://www.w3.org/2001/XMLSchema" xmlns:xs="http://www.w3.org/2001/XMLSchema" xmlns:p="http://schemas.microsoft.com/office/2006/metadata/properties" xmlns:ns2="0d5955d3-d5b7-48c9-b115-6768371b6bfd" xmlns:ns3="499f6b5a-12cb-4e13-bfe9-411d882aaa1a" targetNamespace="http://schemas.microsoft.com/office/2006/metadata/properties" ma:root="true" ma:fieldsID="44bcb25afa1fb8d469066e41ff33466f" ns2:_="" ns3:_="">
    <xsd:import namespace="0d5955d3-d5b7-48c9-b115-6768371b6bfd"/>
    <xsd:import namespace="499f6b5a-12cb-4e13-bfe9-411d882aaa1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Doc_x002e_Vers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5955d3-d5b7-48c9-b115-6768371b6b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407613a9-4562-4fb5-9dce-63283406191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Doc_x002e_Version" ma:index="20" nillable="true" ma:displayName="Doc.Version" ma:format="Dropdown" ma:internalName="Doc_x002e_Version">
      <xsd:simpleType>
        <xsd:restriction base="dms:Text">
          <xsd:maxLength value="1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9f6b5a-12cb-4e13-bfe9-411d882aaa1a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989702c6-f1c8-4f95-a84c-7fef17efde2a}" ma:internalName="TaxCatchAll" ma:showField="CatchAllData" ma:web="499f6b5a-12cb-4e13-bfe9-411d882aaa1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950A9F-9803-48C4-ACC8-5D3EDC7C98F0}">
  <ds:schemaRefs>
    <ds:schemaRef ds:uri="http://schemas.microsoft.com/office/2006/metadata/properties"/>
    <ds:schemaRef ds:uri="http://schemas.microsoft.com/office/infopath/2007/PartnerControls"/>
    <ds:schemaRef ds:uri="0d5955d3-d5b7-48c9-b115-6768371b6bfd"/>
    <ds:schemaRef ds:uri="499f6b5a-12cb-4e13-bfe9-411d882aaa1a"/>
  </ds:schemaRefs>
</ds:datastoreItem>
</file>

<file path=customXml/itemProps2.xml><?xml version="1.0" encoding="utf-8"?>
<ds:datastoreItem xmlns:ds="http://schemas.openxmlformats.org/officeDocument/2006/customXml" ds:itemID="{E375B48E-C9C4-42A2-91F9-D39B2D38AC5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900B96F-FF4D-4F20-A66F-4F54CB67A1F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5955d3-d5b7-48c9-b115-6768371b6bfd"/>
    <ds:schemaRef ds:uri="499f6b5a-12cb-4e13-bfe9-411d882aaa1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1466B3D-3EA5-486C-B3B0-E4E47F3D471B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4720ed5e-c545-46eb-99a5-958dd333e9f2}" enabled="0" method="" siteId="{4720ed5e-c545-46eb-99a5-958dd333e9f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TMP-10031-SOP_TEMPLATE.dotx</Template>
  <TotalTime>11</TotalTime>
  <Pages>2</Pages>
  <Words>313</Words>
  <Characters>1517</Characters>
  <Application>Microsoft Office Word</Application>
  <DocSecurity>0</DocSecurity>
  <Lines>90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VENDRIK Josefien</dc:creator>
  <cp:keywords/>
  <dc:description/>
  <cp:lastModifiedBy>PAKIN Patrick</cp:lastModifiedBy>
  <cp:revision>3</cp:revision>
  <cp:lastPrinted>2023-09-19T18:33:00Z</cp:lastPrinted>
  <dcterms:created xsi:type="dcterms:W3CDTF">2026-04-17T06:32:00Z</dcterms:created>
  <dcterms:modified xsi:type="dcterms:W3CDTF">2026-04-17T07:40:00Z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0x010100E98887BF470A51429F19DEB8664FD916</vt:lpwstr>
  </property>
  <property fmtid="{D5CDD505-2E9C-101B-9397-08002B2CF9AE}" pid="4" name="Order">
    <vt:r8>495200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docLang">
    <vt:lpwstr>en</vt:lpwstr>
  </property>
</Properties>
</file>